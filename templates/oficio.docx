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B9143" w14:textId="77777777" w:rsidR="002E0A86" w:rsidRPr="00C4407C" w:rsidRDefault="002E0A86" w:rsidP="002E0A86">
      <w:pPr>
        <w:spacing w:line="320" w:lineRule="atLeast"/>
        <w:ind w:left="3114" w:firstLine="708"/>
        <w:rPr>
          <w:rFonts w:asciiTheme="minorHAnsi" w:hAnsiTheme="minorHAnsi" w:cs="Tahoma"/>
        </w:rPr>
      </w:pPr>
      <w:r w:rsidRPr="00C4407C">
        <w:rPr>
          <w:rFonts w:asciiTheme="minorHAnsi" w:hAnsiTheme="minorHAnsi" w:cs="Tahom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1B54F" wp14:editId="2F558CF7">
                <wp:simplePos x="0" y="0"/>
                <wp:positionH relativeFrom="column">
                  <wp:posOffset>2513965</wp:posOffset>
                </wp:positionH>
                <wp:positionV relativeFrom="paragraph">
                  <wp:posOffset>63500</wp:posOffset>
                </wp:positionV>
                <wp:extent cx="3524885" cy="1339850"/>
                <wp:effectExtent l="0" t="0" r="18415" b="127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885" cy="1339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FD9618" w14:textId="1BFA5540" w:rsidR="0062695D" w:rsidRPr="00A555C2" w:rsidRDefault="0062695D" w:rsidP="00A555C2">
                            <w:pP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</w:pPr>
                            <w:r w:rsidRPr="00A555C2"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{tratamento}</w:t>
                            </w:r>
                            <w:r w:rsidR="00E404B6" w:rsidRPr="00A555C2"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/>
                            </w:r>
                            <w:r w:rsidRPr="00A555C2"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/>
                            </w:r>
                            <w:r w:rsidR="00E404B6" w:rsidRPr="00A555C2"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5BDEC90B" w14:textId="07C37FD1" w:rsidR="00C313D2" w:rsidRPr="00A555C2" w:rsidRDefault="00E404B6" w:rsidP="00A555C2">
                            <w:pP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</w:pPr>
                            <w:r w:rsidRPr="00A555C2"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{destNome}</w:t>
                            </w:r>
                          </w:p>
                          <w:p w14:paraId="006794CB" w14:textId="234147CA" w:rsidR="005445B0" w:rsidRDefault="00977195" w:rsidP="005445B0">
                            <w:pP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{destCargo}</w:t>
                            </w:r>
                          </w:p>
                          <w:p w14:paraId="677196EF" w14:textId="0BF96353" w:rsidR="00A555C2" w:rsidRDefault="00977195" w:rsidP="005445B0">
                            <w:pP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{destInstituicao}</w:t>
                            </w:r>
                          </w:p>
                          <w:p w14:paraId="763CEA5F" w14:textId="2F11F06D" w:rsidR="00AF637A" w:rsidRPr="00A555C2" w:rsidRDefault="00977195" w:rsidP="00AF637A">
                            <w:pP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{destMorada}</w:t>
                            </w:r>
                          </w:p>
                          <w:p w14:paraId="20C3D1B1" w14:textId="4B8ECAE2" w:rsidR="002E0A86" w:rsidRPr="0097716A" w:rsidRDefault="00977195" w:rsidP="00BC03B2">
                            <w:pPr>
                              <w:spacing w:line="320" w:lineRule="atLeast"/>
                              <w:contextualSpacing/>
                              <w:rPr>
                                <w:rFonts w:asciiTheme="minorHAnsi" w:hAnsiTheme="minorHAnsi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eastAsia="Times New Roman" w:cs="Calibri"/>
                                <w:color w:val="222222"/>
                                <w:sz w:val="24"/>
                                <w:szCs w:val="24"/>
                              </w:rPr>
                              <w:t xml:space="preserve">{destCodigoPostal}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C1B5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.95pt;margin-top:5pt;width:277.55pt;height:10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" fillcolor="white [3201]" strokecolor="gray [1629]" strokeweight=".5pt">
                <v:shadow color="#868686"/>
                <v:textbox>
                  <w:txbxContent>
                    <w:p w14:paraId="2CFD9618" w14:textId="1BFA5540" w:rsidR="0062695D" w:rsidRPr="00A555C2" w:rsidRDefault="0062695D" w:rsidP="00A555C2">
                      <w:pP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</w:pPr>
                      <w:r w:rsidRPr="00A555C2"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{tratamento}</w:t>
                      </w:r>
                      <w:r w:rsidR="00E404B6" w:rsidRPr="00A555C2"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/>
                      </w:r>
                      <w:r w:rsidRPr="00A555C2"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/>
                      </w:r>
                      <w:r w:rsidR="00E404B6" w:rsidRPr="00A555C2"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/>
                      </w:r>
                    </w:p>
                    <w:p w14:paraId="5BDEC90B" w14:textId="07C37FD1" w:rsidR="00C313D2" w:rsidRPr="00A555C2" w:rsidRDefault="00E404B6" w:rsidP="00A555C2">
                      <w:pP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</w:pPr>
                      <w:r w:rsidRPr="00A555C2"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{destNome}</w:t>
                      </w:r>
                    </w:p>
                    <w:p w14:paraId="006794CB" w14:textId="234147CA" w:rsidR="005445B0" w:rsidRDefault="00977195" w:rsidP="005445B0">
                      <w:pP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{destCargo}</w:t>
                      </w:r>
                    </w:p>
                    <w:p w14:paraId="677196EF" w14:textId="0BF96353" w:rsidR="00A555C2" w:rsidRDefault="00977195" w:rsidP="005445B0">
                      <w:pP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{destInstituicao}</w:t>
                      </w:r>
                    </w:p>
                    <w:p w14:paraId="763CEA5F" w14:textId="2F11F06D" w:rsidR="00AF637A" w:rsidRPr="00A555C2" w:rsidRDefault="00977195" w:rsidP="00AF637A">
                      <w:pP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{destMorada}</w:t>
                      </w:r>
                    </w:p>
                    <w:p w14:paraId="20C3D1B1" w14:textId="4B8ECAE2" w:rsidR="002E0A86" w:rsidRPr="0097716A" w:rsidRDefault="00977195" w:rsidP="00BC03B2">
                      <w:pPr>
                        <w:spacing w:line="320" w:lineRule="atLeast"/>
                        <w:contextualSpacing/>
                        <w:rPr>
                          <w:rFonts w:asciiTheme="minorHAnsi" w:hAnsiTheme="minorHAnsi" w:cs="Arial"/>
                          <w:color w:val="404040" w:themeColor="text1" w:themeTint="BF"/>
                        </w:rPr>
                      </w:pPr>
                      <w:r>
                        <w:rPr>
                          <w:rFonts w:eastAsia="Times New Roman" w:cs="Calibri"/>
                          <w:color w:val="222222"/>
                          <w:sz w:val="24"/>
                          <w:szCs w:val="24"/>
                        </w:rPr>
                        <w:t xml:space="preserve">{destCodigoPostal}</w:t>
                      </w:r>
                    </w:p>
                  </w:txbxContent>
                </v:textbox>
              </v:shape>
            </w:pict>
          </mc:Fallback>
        </mc:AlternateContent>
      </w:r>
    </w:p>
    <w:p w14:paraId="1A10875E" w14:textId="77777777" w:rsidR="002E0A86" w:rsidRPr="00C4407C" w:rsidRDefault="002E0A86" w:rsidP="002E0A86">
      <w:pPr>
        <w:spacing w:line="320" w:lineRule="atLeast"/>
        <w:ind w:left="3114" w:firstLine="708"/>
        <w:rPr>
          <w:rFonts w:asciiTheme="minorHAnsi" w:hAnsiTheme="minorHAnsi" w:cs="Tahoma"/>
        </w:rPr>
      </w:pPr>
    </w:p>
    <w:p w14:paraId="0725D454" w14:textId="77777777" w:rsidR="002E0A86" w:rsidRPr="00C4407C" w:rsidRDefault="002E0A86" w:rsidP="002E0A86">
      <w:pPr>
        <w:spacing w:line="320" w:lineRule="atLeast"/>
        <w:rPr>
          <w:rFonts w:asciiTheme="minorHAnsi" w:hAnsiTheme="minorHAnsi" w:cs="Tahoma"/>
        </w:rPr>
      </w:pP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</w:p>
    <w:p w14:paraId="514F5050" w14:textId="77777777" w:rsidR="002E0A86" w:rsidRPr="00C4407C" w:rsidRDefault="002E0A86" w:rsidP="002E0A86">
      <w:pPr>
        <w:spacing w:line="320" w:lineRule="atLeast"/>
        <w:rPr>
          <w:rFonts w:asciiTheme="minorHAnsi" w:hAnsiTheme="minorHAnsi" w:cs="Tahoma"/>
        </w:rPr>
      </w:pP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</w:r>
      <w:r w:rsidRPr="00C4407C">
        <w:rPr>
          <w:rFonts w:asciiTheme="minorHAnsi" w:hAnsiTheme="minorHAnsi" w:cs="Tahoma"/>
        </w:rPr>
        <w:tab/>
        <w:t xml:space="preserve">    </w:t>
      </w:r>
    </w:p>
    <w:p w14:paraId="6AC8F6EF" w14:textId="77777777" w:rsidR="002E0A86" w:rsidRPr="00C4407C" w:rsidRDefault="002E0A86" w:rsidP="002E0A86">
      <w:pPr>
        <w:spacing w:line="320" w:lineRule="atLeast"/>
        <w:rPr>
          <w:rFonts w:asciiTheme="minorHAnsi" w:hAnsiTheme="minorHAnsi" w:cs="Tahoma"/>
        </w:rPr>
      </w:pPr>
    </w:p>
    <w:p w14:paraId="3AB621EA" w14:textId="77777777" w:rsidR="002E0A86" w:rsidRPr="00C4407C" w:rsidRDefault="002E0A86" w:rsidP="002E0A86">
      <w:pPr>
        <w:spacing w:line="320" w:lineRule="atLeast"/>
        <w:contextualSpacing/>
        <w:rPr>
          <w:rFonts w:asciiTheme="minorHAnsi" w:hAnsiTheme="minorHAnsi" w:cstheme="minorHAnsi"/>
        </w:rPr>
      </w:pPr>
    </w:p>
    <w:p w14:paraId="783FE7D8" w14:textId="77777777" w:rsidR="002E0A86" w:rsidRDefault="002E0A86" w:rsidP="002E0A86">
      <w:pPr>
        <w:spacing w:line="320" w:lineRule="atLeast"/>
        <w:contextualSpacing/>
        <w:rPr>
          <w:rFonts w:asciiTheme="minorHAnsi" w:hAnsiTheme="minorHAnsi" w:cstheme="minorHAnsi"/>
        </w:rPr>
      </w:pPr>
    </w:p>
    <w:p w14:paraId="46AE4181" w14:textId="77777777" w:rsidR="00CF6631" w:rsidRPr="00C4407C" w:rsidRDefault="00CF6631" w:rsidP="002E0A86">
      <w:pPr>
        <w:spacing w:line="320" w:lineRule="atLeast"/>
        <w:contextualSpacing/>
        <w:rPr>
          <w:rFonts w:asciiTheme="minorHAnsi" w:hAnsiTheme="minorHAnsi" w:cstheme="minorHAnsi"/>
        </w:rPr>
      </w:pPr>
    </w:p>
    <w:p w14:paraId="2613CB68" w14:textId="77777777" w:rsidR="002E0A86" w:rsidRPr="00C4407C" w:rsidRDefault="002E0A86" w:rsidP="002E0A86">
      <w:pPr>
        <w:spacing w:line="320" w:lineRule="atLeast"/>
        <w:contextualSpacing/>
        <w:rPr>
          <w:rFonts w:asciiTheme="minorHAnsi" w:hAnsiTheme="minorHAnsi" w:cstheme="minorHAnsi"/>
        </w:rPr>
      </w:pPr>
      <w:r w:rsidRPr="00C4407C">
        <w:rPr>
          <w:rFonts w:asciiTheme="minorHAnsi" w:hAnsiTheme="minorHAnsi" w:cs="Tahom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D9D8D" wp14:editId="2561D815">
                <wp:simplePos x="0" y="0"/>
                <wp:positionH relativeFrom="margin">
                  <wp:posOffset>-635</wp:posOffset>
                </wp:positionH>
                <wp:positionV relativeFrom="paragraph">
                  <wp:posOffset>203200</wp:posOffset>
                </wp:positionV>
                <wp:extent cx="6019800" cy="1092200"/>
                <wp:effectExtent l="0" t="0" r="1905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092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68D4D9A" w14:textId="489C43A3" w:rsidR="004A4517" w:rsidRPr="004A4517" w:rsidRDefault="004A4517" w:rsidP="004A4517">
                            <w:pPr>
                              <w:tabs>
                                <w:tab w:val="left" w:pos="851"/>
                              </w:tabs>
                              <w:spacing w:line="320" w:lineRule="atLeast"/>
                              <w:rPr>
                                <w:rFonts w:asciiTheme="minorHAnsi" w:hAnsiTheme="minorHAnsi"/>
                                <w:b/>
                                <w:caps/>
                                <w:color w:val="404040" w:themeColor="text1" w:themeTint="BF"/>
                                <w:szCs w:val="20"/>
                              </w:rPr>
                            </w:pPr>
                            <w:r w:rsidRPr="00F64B4E">
                              <w:rPr>
                                <w:rFonts w:cs="Arial"/>
                                <w:sz w:val="18"/>
                              </w:rPr>
                              <w:t xml:space="preserve">N/ </w:t>
                            </w:r>
                            <w:proofErr w:type="spellStart"/>
                            <w:r w:rsidRPr="00F64B4E">
                              <w:rPr>
                                <w:rFonts w:cs="Arial"/>
                                <w:sz w:val="18"/>
                              </w:rPr>
                              <w:t>Refª</w:t>
                            </w:r>
                            <w:proofErr w:type="spellEnd"/>
                            <w:r w:rsidRPr="00F64B4E">
                              <w:rPr>
                                <w:rFonts w:cs="Arial"/>
                                <w:sz w:val="18"/>
                              </w:rPr>
                              <w:t>:</w:t>
                            </w:r>
                            <w:r w:rsidR="0062695D">
                              <w:rPr>
                                <w:rFonts w:cs="Arial"/>
                                <w:sz w:val="18"/>
                              </w:rPr>
                              <w:t xml:space="preserve"> </w:t>
                            </w:r>
                            <w:r w:rsidR="0062695D" w:rsidRPr="00C313D2">
                              <w:rPr>
                                <w:rFonts w:eastAsia="Calibri" w:cs="Arial"/>
                                <w:sz w:val="18"/>
                              </w:rPr>
                              <w:tab/>
                            </w:r>
                            <w:sdt>
                              <w:sdtPr>
                                <w:rPr>
                                  <w:rFonts w:eastAsia="Calibri" w:cs="Arial"/>
                                  <w:sz w:val="18"/>
                                </w:rPr>
                                <w:alias w:val="Número Documento"/>
                                <w:tag w:val="NUMERO_DOCUMENTO"/>
                                <w:id w:val="-1823108016"/>
                                <w:text/>
                              </w:sdtPr>
                              <w:sdtEndPr/>
                              <w:sdtContent>
                                <w:r w:rsidR="00AF637A">
                                  <w:rPr>
                                    <w:rFonts w:eastAsia="Calibri" w:cs="Arial"/>
                                    <w:sz w:val="18"/>
                                  </w:rPr>
                                  <w:t xml:space="preserve">{nossaRef}</w:t>
                                </w:r>
                              </w:sdtContent>
                            </w:sdt>
                            <w:r w:rsidRPr="00F64B4E">
                              <w:rPr>
                                <w:rFonts w:cs="Arial"/>
                                <w:sz w:val="18"/>
                              </w:rPr>
                              <w:tab/>
                            </w:r>
                          </w:p>
                          <w:p w14:paraId="75E6CB6F" w14:textId="0666C4D7" w:rsidR="004A4517" w:rsidRPr="004A4517" w:rsidRDefault="004A4517" w:rsidP="004A4517">
                            <w:pPr>
                              <w:tabs>
                                <w:tab w:val="left" w:pos="851"/>
                              </w:tabs>
                              <w:spacing w:line="320" w:lineRule="atLeast"/>
                              <w:rPr>
                                <w:rFonts w:asciiTheme="minorHAnsi" w:hAnsiTheme="minorHAnsi"/>
                                <w:b/>
                                <w:caps/>
                                <w:color w:val="404040" w:themeColor="text1" w:themeTint="BF"/>
                                <w:szCs w:val="20"/>
                              </w:rPr>
                            </w:pPr>
                            <w:r w:rsidRPr="00F64B4E">
                              <w:rPr>
                                <w:rFonts w:cs="Arial"/>
                                <w:sz w:val="18"/>
                              </w:rPr>
                              <w:t xml:space="preserve">V/ </w:t>
                            </w:r>
                            <w:proofErr w:type="spellStart"/>
                            <w:r w:rsidRPr="00F64B4E">
                              <w:rPr>
                                <w:rFonts w:cs="Arial"/>
                                <w:sz w:val="18"/>
                              </w:rPr>
                              <w:t>Refª</w:t>
                            </w:r>
                            <w:proofErr w:type="spellEnd"/>
                            <w:r w:rsidRPr="00F64B4E">
                              <w:rPr>
                                <w:rFonts w:cs="Arial"/>
                                <w:sz w:val="18"/>
                              </w:rPr>
                              <w:t>:</w:t>
                            </w:r>
                            <w:r w:rsidR="0062695D">
                              <w:rPr>
                                <w:rFonts w:cs="Arial"/>
                                <w:sz w:val="18"/>
                              </w:rPr>
                              <w:t xml:space="preserve"> </w:t>
                            </w:r>
                            <w:r w:rsidR="0062695D" w:rsidRPr="00C313D2">
                              <w:rPr>
                                <w:rFonts w:eastAsia="Calibri" w:cs="Arial"/>
                                <w:sz w:val="18"/>
                              </w:rPr>
                              <w:tab/>
                            </w:r>
                            <w:sdt>
                              <w:sdtPr>
                                <w:rPr>
                                  <w:rFonts w:eastAsia="Calibri" w:cs="Arial"/>
                                  <w:sz w:val="18"/>
                                </w:rPr>
                                <w:alias w:val="Referência do Documento"/>
                                <w:tag w:val="NUMERO_REFDOCUMENTO"/>
                                <w:id w:val="1617640250"/>
                                <w:text/>
                              </w:sdtPr>
                              <w:sdtEndPr/>
                              <w:sdtContent>
                                <w:r w:rsidR="00C313D2">
                                  <w:rPr>
                                    <w:rFonts w:eastAsia="Calibri" w:cs="Arial"/>
                                    <w:sz w:val="18"/>
                                  </w:rPr>
                                  <w:t xml:space="preserve">{vossaRef}</w:t>
                                </w:r>
                              </w:sdtContent>
                            </w:sdt>
                            <w:r w:rsidRPr="00F64B4E">
                              <w:rPr>
                                <w:rFonts w:cs="Arial"/>
                                <w:sz w:val="18"/>
                              </w:rPr>
                              <w:tab/>
                            </w:r>
                          </w:p>
                          <w:p w14:paraId="32174DE6" w14:textId="77777777" w:rsidR="004A4517" w:rsidRPr="00F64B4E" w:rsidRDefault="004A4517" w:rsidP="004A4517">
                            <w:pPr>
                              <w:tabs>
                                <w:tab w:val="left" w:pos="851"/>
                              </w:tabs>
                              <w:spacing w:line="320" w:lineRule="atLeast"/>
                              <w:rPr>
                                <w:rFonts w:cs="Arial"/>
                                <w:b/>
                                <w:sz w:val="20"/>
                              </w:rPr>
                            </w:pPr>
                          </w:p>
                          <w:p w14:paraId="41F19EF5" w14:textId="4E843B9C" w:rsidR="0062695D" w:rsidRPr="00AF637A" w:rsidRDefault="002E0A86" w:rsidP="0062695D">
                            <w:pPr>
                              <w:pStyle w:val="Normal0"/>
                              <w:tabs>
                                <w:tab w:val="left" w:pos="851"/>
                              </w:tabs>
                              <w:spacing w:line="320" w:lineRule="atLeast"/>
                              <w:ind w:left="851" w:hanging="709"/>
                              <w:rPr>
                                <w:rFonts w:ascii="Calibri" w:eastAsia="Calibri" w:hAnsi="Calibri" w:cs="Times New Roman"/>
                                <w:b/>
                                <w:caps/>
                                <w:szCs w:val="20"/>
                              </w:rPr>
                            </w:pPr>
                            <w:r w:rsidRPr="00AF637A">
                              <w:rPr>
                                <w:color w:val="404040" w:themeColor="text1" w:themeTint="BF"/>
                                <w:sz w:val="18"/>
                                <w:szCs w:val="20"/>
                              </w:rPr>
                              <w:t>Assunto:</w:t>
                            </w:r>
                            <w:r w:rsidR="00AF637A" w:rsidRPr="00AF637A">
                              <w:rPr>
                                <w:b/>
                                <w:color w:val="404040" w:themeColor="text1" w:themeTint="BF"/>
                                <w:szCs w:val="20"/>
                              </w:rPr>
                              <w:t xml:space="preserve"> {assunto}</w:t>
                            </w:r>
                          </w:p>
                          <w:p w14:paraId="43142BAC" w14:textId="6D6C06E0" w:rsidR="004A4517" w:rsidRPr="00AF637A" w:rsidRDefault="004A4517" w:rsidP="004A4517">
                            <w:pPr>
                              <w:tabs>
                                <w:tab w:val="left" w:pos="851"/>
                              </w:tabs>
                              <w:spacing w:line="320" w:lineRule="atLeast"/>
                              <w:rPr>
                                <w:rFonts w:cs="Arial"/>
                                <w:b/>
                              </w:rPr>
                            </w:pPr>
                          </w:p>
                          <w:p w14:paraId="77DC4B62" w14:textId="77777777" w:rsidR="002E0A86" w:rsidRPr="00AF637A" w:rsidRDefault="002E0A86" w:rsidP="002E0A86">
                            <w:pPr>
                              <w:tabs>
                                <w:tab w:val="left" w:pos="851"/>
                              </w:tabs>
                              <w:spacing w:line="320" w:lineRule="atLeast"/>
                              <w:rPr>
                                <w:rFonts w:asciiTheme="minorHAnsi" w:hAnsiTheme="minorHAnsi" w:cs="Arial"/>
                                <w:b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D9D8D" id="_x0000_s1027" type="#_x0000_t202" style="position:absolute;margin-left:-.05pt;margin-top:16pt;width:474pt;height:8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" fillcolor="white [3201]" strokecolor="gray [1629]" strokeweight=".5pt">
                <v:shadow color="#868686"/>
                <v:textbox>
                  <w:txbxContent>
                    <w:p w14:paraId="068D4D9A" w14:textId="489C43A3" w:rsidR="004A4517" w:rsidRPr="004A4517" w:rsidRDefault="004A4517" w:rsidP="004A4517">
                      <w:pPr>
                        <w:tabs>
                          <w:tab w:val="left" w:pos="851"/>
                        </w:tabs>
                        <w:spacing w:line="320" w:lineRule="atLeast"/>
                        <w:rPr>
                          <w:rFonts w:asciiTheme="minorHAnsi" w:hAnsiTheme="minorHAnsi"/>
                          <w:b/>
                          <w:caps/>
                          <w:color w:val="404040" w:themeColor="text1" w:themeTint="BF"/>
                          <w:szCs w:val="20"/>
                        </w:rPr>
                      </w:pPr>
                      <w:r w:rsidRPr="00F64B4E">
                        <w:rPr>
                          <w:rFonts w:cs="Arial"/>
                          <w:sz w:val="18"/>
                        </w:rPr>
                        <w:t xml:space="preserve">N/ </w:t>
                      </w:r>
                      <w:proofErr w:type="spellStart"/>
                      <w:r w:rsidRPr="00F64B4E">
                        <w:rPr>
                          <w:rFonts w:cs="Arial"/>
                          <w:sz w:val="18"/>
                        </w:rPr>
                        <w:t>Refª</w:t>
                      </w:r>
                      <w:proofErr w:type="spellEnd"/>
                      <w:r w:rsidRPr="00F64B4E">
                        <w:rPr>
                          <w:rFonts w:cs="Arial"/>
                          <w:sz w:val="18"/>
                        </w:rPr>
                        <w:t>:</w:t>
                      </w:r>
                      <w:r w:rsidR="0062695D">
                        <w:rPr>
                          <w:rFonts w:cs="Arial"/>
                          <w:sz w:val="18"/>
                        </w:rPr>
                        <w:t xml:space="preserve"> </w:t>
                      </w:r>
                      <w:r w:rsidR="0062695D" w:rsidRPr="00C313D2">
                        <w:rPr>
                          <w:rFonts w:eastAsia="Calibri" w:cs="Arial"/>
                          <w:sz w:val="18"/>
                        </w:rPr>
                        <w:tab/>
                      </w:r>
                      <w:sdt>
                        <w:sdtPr>
                          <w:rPr>
                            <w:rFonts w:eastAsia="Calibri" w:cs="Arial"/>
                            <w:sz w:val="18"/>
                          </w:rPr>
                          <w:alias w:val="Número Documento"/>
                          <w:tag w:val="NUMERO_DOCUMENTO"/>
                          <w:id w:val="-1823108016"/>
                          <w:text/>
                        </w:sdtPr>
                        <w:sdtContent>
                          <w:r w:rsidR="00AF637A">
                            <w:rPr>
                              <w:rFonts w:eastAsia="Calibri" w:cs="Arial"/>
                              <w:sz w:val="18"/>
                            </w:rPr>
                            <w:t xml:space="preserve">{nossaRef}</w:t>
                          </w:r>
                        </w:sdtContent>
                      </w:sdt>
                      <w:r w:rsidRPr="00F64B4E">
                        <w:rPr>
                          <w:rFonts w:cs="Arial"/>
                          <w:sz w:val="18"/>
                        </w:rPr>
                        <w:tab/>
                      </w:r>
                    </w:p>
                    <w:p w14:paraId="75E6CB6F" w14:textId="0666C4D7" w:rsidR="004A4517" w:rsidRPr="004A4517" w:rsidRDefault="004A4517" w:rsidP="004A4517">
                      <w:pPr>
                        <w:tabs>
                          <w:tab w:val="left" w:pos="851"/>
                        </w:tabs>
                        <w:spacing w:line="320" w:lineRule="atLeast"/>
                        <w:rPr>
                          <w:rFonts w:asciiTheme="minorHAnsi" w:hAnsiTheme="minorHAnsi"/>
                          <w:b/>
                          <w:caps/>
                          <w:color w:val="404040" w:themeColor="text1" w:themeTint="BF"/>
                          <w:szCs w:val="20"/>
                        </w:rPr>
                      </w:pPr>
                      <w:r w:rsidRPr="00F64B4E">
                        <w:rPr>
                          <w:rFonts w:cs="Arial"/>
                          <w:sz w:val="18"/>
                        </w:rPr>
                        <w:t xml:space="preserve">V/ </w:t>
                      </w:r>
                      <w:proofErr w:type="spellStart"/>
                      <w:r w:rsidRPr="00F64B4E">
                        <w:rPr>
                          <w:rFonts w:cs="Arial"/>
                          <w:sz w:val="18"/>
                        </w:rPr>
                        <w:t>Refª</w:t>
                      </w:r>
                      <w:proofErr w:type="spellEnd"/>
                      <w:r w:rsidRPr="00F64B4E">
                        <w:rPr>
                          <w:rFonts w:cs="Arial"/>
                          <w:sz w:val="18"/>
                        </w:rPr>
                        <w:t>:</w:t>
                      </w:r>
                      <w:r w:rsidR="0062695D">
                        <w:rPr>
                          <w:rFonts w:cs="Arial"/>
                          <w:sz w:val="18"/>
                        </w:rPr>
                        <w:t xml:space="preserve"> </w:t>
                      </w:r>
                      <w:r w:rsidR="0062695D" w:rsidRPr="00C313D2">
                        <w:rPr>
                          <w:rFonts w:eastAsia="Calibri" w:cs="Arial"/>
                          <w:sz w:val="18"/>
                        </w:rPr>
                        <w:tab/>
                      </w:r>
                      <w:sdt>
                        <w:sdtPr>
                          <w:rPr>
                            <w:rFonts w:eastAsia="Calibri" w:cs="Arial"/>
                            <w:sz w:val="18"/>
                          </w:rPr>
                          <w:alias w:val="Referência do Documento"/>
                          <w:tag w:val="NUMERO_REFDOCUMENTO"/>
                          <w:id w:val="1617640250"/>
                          <w:text/>
                        </w:sdtPr>
                        <w:sdtContent>
                          <w:r w:rsidR="00C313D2">
                            <w:rPr>
                              <w:rFonts w:eastAsia="Calibri" w:cs="Arial"/>
                              <w:sz w:val="18"/>
                            </w:rPr>
                            <w:t xml:space="preserve">{vossaRef}</w:t>
                          </w:r>
                        </w:sdtContent>
                      </w:sdt>
                      <w:r w:rsidRPr="00F64B4E">
                        <w:rPr>
                          <w:rFonts w:cs="Arial"/>
                          <w:sz w:val="18"/>
                        </w:rPr>
                        <w:tab/>
                      </w:r>
                    </w:p>
                    <w:p w14:paraId="32174DE6" w14:textId="77777777" w:rsidR="004A4517" w:rsidRPr="00F64B4E" w:rsidRDefault="004A4517" w:rsidP="004A4517">
                      <w:pPr>
                        <w:tabs>
                          <w:tab w:val="left" w:pos="851"/>
                        </w:tabs>
                        <w:spacing w:line="320" w:lineRule="atLeast"/>
                        <w:rPr>
                          <w:rFonts w:cs="Arial"/>
                          <w:b/>
                          <w:sz w:val="20"/>
                        </w:rPr>
                      </w:pPr>
                    </w:p>
                    <w:p w14:paraId="41F19EF5" w14:textId="4E843B9C" w:rsidR="0062695D" w:rsidRPr="00AF637A" w:rsidRDefault="002E0A86" w:rsidP="0062695D">
                      <w:pPr>
                        <w:pStyle w:val="Normal0"/>
                        <w:tabs>
                          <w:tab w:val="left" w:pos="851"/>
                        </w:tabs>
                        <w:spacing w:line="320" w:lineRule="atLeast"/>
                        <w:ind w:left="851" w:hanging="709"/>
                        <w:rPr>
                          <w:rFonts w:ascii="Calibri" w:eastAsia="Calibri" w:hAnsi="Calibri" w:cs="Times New Roman"/>
                          <w:b/>
                          <w:caps/>
                          <w:szCs w:val="20"/>
                        </w:rPr>
                      </w:pPr>
                      <w:r w:rsidRPr="00AF637A">
                        <w:rPr>
                          <w:color w:val="404040" w:themeColor="text1" w:themeTint="BF"/>
                          <w:sz w:val="18"/>
                          <w:szCs w:val="20"/>
                        </w:rPr>
                        <w:t>Assunto:</w:t>
                      </w:r>
                      <w:r w:rsidR="00AF637A" w:rsidRPr="00AF637A">
                        <w:rPr>
                          <w:b/>
                          <w:color w:val="404040" w:themeColor="text1" w:themeTint="BF"/>
                          <w:szCs w:val="20"/>
                        </w:rPr>
                        <w:t xml:space="preserve"> {assunto}</w:t>
                      </w:r>
                    </w:p>
                    <w:p w14:paraId="43142BAC" w14:textId="6D6C06E0" w:rsidR="004A4517" w:rsidRPr="00AF637A" w:rsidRDefault="004A4517" w:rsidP="004A4517">
                      <w:pPr>
                        <w:tabs>
                          <w:tab w:val="left" w:pos="851"/>
                        </w:tabs>
                        <w:spacing w:line="320" w:lineRule="atLeast"/>
                        <w:rPr>
                          <w:rFonts w:cs="Arial"/>
                          <w:b/>
                        </w:rPr>
                      </w:pPr>
                    </w:p>
                    <w:p w14:paraId="77DC4B62" w14:textId="77777777" w:rsidR="002E0A86" w:rsidRPr="00AF637A" w:rsidRDefault="002E0A86" w:rsidP="002E0A86">
                      <w:pPr>
                        <w:tabs>
                          <w:tab w:val="left" w:pos="851"/>
                        </w:tabs>
                        <w:spacing w:line="320" w:lineRule="atLeast"/>
                        <w:rPr>
                          <w:rFonts w:asciiTheme="minorHAnsi" w:hAnsiTheme="minorHAnsi" w:cs="Arial"/>
                          <w:b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6F0A94" w14:textId="77777777" w:rsidR="002E0A86" w:rsidRPr="00C4407C" w:rsidRDefault="002E0A86" w:rsidP="002E0A86">
      <w:pPr>
        <w:spacing w:line="320" w:lineRule="atLeast"/>
        <w:contextualSpacing/>
        <w:rPr>
          <w:rFonts w:asciiTheme="minorHAnsi" w:hAnsiTheme="minorHAnsi" w:cstheme="minorHAnsi"/>
        </w:rPr>
      </w:pPr>
    </w:p>
    <w:p w14:paraId="1EF5B9A4" w14:textId="77777777" w:rsidR="002E0A86" w:rsidRPr="00C4407C" w:rsidRDefault="002E0A86" w:rsidP="002E0A86">
      <w:pPr>
        <w:spacing w:line="320" w:lineRule="atLeast"/>
        <w:contextualSpacing/>
        <w:rPr>
          <w:rFonts w:asciiTheme="minorHAnsi" w:hAnsiTheme="minorHAnsi" w:cstheme="minorHAnsi"/>
        </w:rPr>
      </w:pPr>
    </w:p>
    <w:p w14:paraId="53DF954E" w14:textId="77777777" w:rsidR="002E0A86" w:rsidRPr="00C4407C" w:rsidRDefault="002E0A86" w:rsidP="002E0A86">
      <w:pPr>
        <w:spacing w:line="320" w:lineRule="atLeast"/>
        <w:contextualSpacing/>
        <w:jc w:val="both"/>
        <w:rPr>
          <w:rFonts w:asciiTheme="minorHAnsi" w:hAnsiTheme="minorHAnsi" w:cstheme="minorHAnsi"/>
        </w:rPr>
      </w:pPr>
    </w:p>
    <w:p w14:paraId="436FAB2D" w14:textId="77777777" w:rsidR="002E0A86" w:rsidRPr="00C4407C" w:rsidRDefault="002E0A86" w:rsidP="002E0A86">
      <w:pPr>
        <w:spacing w:line="320" w:lineRule="atLeast"/>
        <w:contextualSpacing/>
        <w:jc w:val="both"/>
        <w:rPr>
          <w:rFonts w:asciiTheme="minorHAnsi" w:hAnsiTheme="minorHAnsi" w:cstheme="minorHAnsi"/>
        </w:rPr>
      </w:pPr>
    </w:p>
    <w:p w14:paraId="2E06AF05" w14:textId="77777777" w:rsidR="002E0A86" w:rsidRPr="00C4407C" w:rsidRDefault="002E0A86" w:rsidP="002E0A86">
      <w:pPr>
        <w:spacing w:line="320" w:lineRule="atLeast"/>
        <w:contextualSpacing/>
        <w:jc w:val="both"/>
        <w:rPr>
          <w:rFonts w:asciiTheme="minorHAnsi" w:hAnsiTheme="minorHAnsi" w:cstheme="minorHAnsi"/>
        </w:rPr>
      </w:pPr>
    </w:p>
    <w:p w14:paraId="51752C35" w14:textId="77777777" w:rsidR="00BE1347" w:rsidRDefault="00BE1347" w:rsidP="002E0A86">
      <w:pPr>
        <w:spacing w:before="120" w:line="300" w:lineRule="atLeast"/>
        <w:jc w:val="both"/>
        <w:rPr>
          <w:rFonts w:asciiTheme="minorHAnsi" w:hAnsiTheme="minorHAnsi" w:cstheme="minorHAnsi"/>
          <w:color w:val="404040" w:themeColor="text1" w:themeTint="BF"/>
        </w:rPr>
      </w:pPr>
    </w:p>
    <w:p w14:paraId="6A8DF054" w14:textId="6E7266EE" w:rsidR="00AC2E1F" w:rsidRDefault="00AC2E1F" w:rsidP="00C313D2">
      <w:pPr>
        <w:spacing w:line="360" w:lineRule="auto"/>
        <w:jc w:val="both"/>
        <w:rPr>
          <w:color w:val="D9D9D9" w:themeColor="background1" w:themeShade="D9"/>
          <w:sz w:val="18"/>
          <w:szCs w:val="18"/>
        </w:rPr>
      </w:pPr>
    </w:p>
    <w:p w14:paraId="08FD41F6" w14:textId="77777777" w:rsidR="00235FB4" w:rsidRPr="00235FB4" w:rsidRDefault="00235FB4" w:rsidP="00235FB4">
      <w:pPr>
        <w:spacing w:line="360" w:lineRule="auto"/>
        <w:jc w:val="both"/>
        <w:rPr>
          <w:rFonts w:asciiTheme="minorHAnsi" w:hAnsiTheme="minorHAnsi" w:cstheme="minorHAnsi"/>
        </w:rPr>
      </w:pPr>
      <w:r w:rsidRPr="00235FB4">
        <w:rPr>
          <w:rFonts w:asciiTheme="minorHAnsi" w:hAnsiTheme="minorHAnsi" w:cstheme="minorHAnsi"/>
        </w:rPr>
        <w:t xml:space="preserve">{saudacao}</w:t>
      </w:r>
    </w:p>
    <w:p w14:paraId="76D83D93" w14:textId="77777777" w:rsidR="00235FB4" w:rsidRPr="00235FB4" w:rsidRDefault="00235FB4" w:rsidP="00235FB4">
      <w:pPr>
        <w:spacing w:line="360" w:lineRule="auto"/>
        <w:jc w:val="both"/>
        <w:rPr>
          <w:rFonts w:asciiTheme="minorHAnsi" w:hAnsiTheme="minorHAnsi" w:cstheme="minorHAnsi"/>
        </w:rPr>
      </w:pPr>
    </w:p>
    <w:p w14:paraId="60BF2DFB" w14:textId="77777777" w:rsidR="00235FB4" w:rsidRPr="00235FB4" w:rsidRDefault="00235FB4" w:rsidP="00235FB4">
      <w:pPr>
        <w:spacing w:line="360" w:lineRule="auto"/>
        <w:jc w:val="both"/>
        <w:rPr>
          <w:rFonts w:asciiTheme="minorHAnsi" w:hAnsiTheme="minorHAnsi" w:cstheme="minorHAnsi"/>
        </w:rPr>
      </w:pPr>
      <w:r w:rsidRPr="00235FB4">
        <w:rPr>
          <w:rFonts w:asciiTheme="minorHAnsi" w:hAnsiTheme="minorHAnsi" w:cstheme="minorHAnsi"/>
        </w:rPr>
        <w:t xml:space="preserve">{#corpo}</w:t>
      </w:r>
    </w:p>
    <w:p w14:paraId="60BF2DFB" w14:textId="77777777" w:rsidR="00235FB4" w:rsidRPr="00235FB4" w:rsidRDefault="00235FB4" w:rsidP="00235FB4">
      <w:pPr>
        <w:spacing w:line="360" w:lineRule="auto"/>
        <w:jc w:val="both"/>
        <w:rPr>
          <w:rFonts w:asciiTheme="minorHAnsi" w:hAnsiTheme="minorHAnsi" w:cstheme="minorHAnsi"/>
        </w:rPr>
      </w:pPr>
      <w:r w:rsidRPr="00235FB4">
        <w:rPr>
          <w:rFonts w:asciiTheme="minorHAnsi" w:hAnsiTheme="minorHAnsi" w:cstheme="minorHAnsi"/>
        </w:rPr>
        <w:t xml:space="preserve">{.}</w:t>
      </w:r>
    </w:p>
    <w:p w14:paraId="60BF2DFB" w14:textId="77777777" w:rsidR="00235FB4" w:rsidRPr="00235FB4" w:rsidRDefault="00235FB4" w:rsidP="00235FB4">
      <w:pPr>
        <w:spacing w:line="360" w:lineRule="auto"/>
        <w:jc w:val="both"/>
        <w:rPr>
          <w:rFonts w:asciiTheme="minorHAnsi" w:hAnsiTheme="minorHAnsi" w:cstheme="minorHAnsi"/>
        </w:rPr>
      </w:pPr>
      <w:r w:rsidRPr="00235FB4">
        <w:rPr>
          <w:rFonts w:asciiTheme="minorHAnsi" w:hAnsiTheme="minorHAnsi" w:cstheme="minorHAnsi"/>
        </w:rPr>
        <w:t xml:space="preserve">{/corpo}</w:t>
      </w:r>
    </w:p>
    <w:p w14:paraId="47AFE336" w14:textId="77777777" w:rsidR="00977195" w:rsidRPr="00AF637A" w:rsidRDefault="00977195" w:rsidP="00C313D2">
      <w:pPr>
        <w:spacing w:line="360" w:lineRule="auto"/>
        <w:jc w:val="both"/>
        <w:rPr>
          <w:rFonts w:asciiTheme="minorHAnsi" w:hAnsiTheme="minorHAnsi" w:cstheme="minorHAnsi"/>
        </w:rPr>
      </w:pPr>
    </w:p>
    <w:p w14:paraId="69029237" w14:textId="77777777" w:rsidR="00C313D2" w:rsidRPr="001F393B" w:rsidRDefault="00C313D2" w:rsidP="00C313D2">
      <w:pPr>
        <w:pStyle w:val="Normal0"/>
        <w:spacing w:line="360" w:lineRule="auto"/>
        <w:jc w:val="both"/>
        <w:rPr>
          <w:rFonts w:eastAsia="Calibri" w:cstheme="minorHAnsi"/>
        </w:rPr>
      </w:pPr>
      <w:r w:rsidRPr="001F393B">
        <w:rPr>
          <w:rFonts w:eastAsia="Calibri" w:cstheme="minorHAnsi"/>
        </w:rPr>
        <w:t xml:space="preserve">{fecho}</w:t>
      </w:r>
    </w:p>
    <w:p w14:paraId="311EAEB0" w14:textId="77777777" w:rsidR="00C313D2" w:rsidRDefault="00C313D2" w:rsidP="00C313D2">
      <w:pPr>
        <w:pStyle w:val="Normal0"/>
        <w:spacing w:before="120" w:line="300" w:lineRule="atLeast"/>
        <w:jc w:val="both"/>
        <w:rPr>
          <w:rFonts w:ascii="Calibri" w:eastAsia="Calibri" w:hAnsi="Calibri" w:cs="Calibri"/>
        </w:rPr>
      </w:pPr>
    </w:p>
    <w:p w14:paraId="5B1DB0E7" w14:textId="77777777" w:rsidR="00235FB4" w:rsidRPr="00F64B4E" w:rsidRDefault="00235FB4" w:rsidP="00C313D2">
      <w:pPr>
        <w:pStyle w:val="Normal0"/>
        <w:spacing w:before="120" w:line="300" w:lineRule="atLeast"/>
        <w:jc w:val="both"/>
        <w:rPr>
          <w:rFonts w:ascii="Calibri" w:eastAsia="Calibri" w:hAnsi="Calibri" w:cs="Calibri"/>
        </w:rPr>
      </w:pPr>
    </w:p>
    <w:p w14:paraId="01205362" w14:textId="1336F8A4" w:rsidR="00C313D2" w:rsidRDefault="00AF637A" w:rsidP="00C313D2">
      <w:pPr>
        <w:pStyle w:val="Normal0"/>
        <w:spacing w:before="120" w:line="300" w:lineRule="atLeast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{signatarioCargo}</w:t>
      </w:r>
      <w:r w:rsidR="00C313D2" w:rsidRPr="00CC691E">
        <w:rPr>
          <w:rFonts w:ascii="Calibri" w:eastAsia="Calibri" w:hAnsi="Calibri" w:cs="Calibri"/>
        </w:rPr>
        <w:t xml:space="preserve"/>
      </w:r>
      <w:r>
        <w:rPr>
          <w:rFonts w:ascii="Calibri" w:eastAsia="Calibri" w:hAnsi="Calibri" w:cs="Calibri"/>
        </w:rPr>
        <w:t/>
      </w:r>
      <w:r w:rsidR="00C313D2">
        <w:rPr>
          <w:rFonts w:ascii="Calibri" w:eastAsia="Calibri" w:hAnsi="Calibri" w:cs="Calibri"/>
        </w:rPr>
        <w:t xml:space="preserve"/>
      </w:r>
      <w:r w:rsidR="00C313D2" w:rsidRPr="00CC691E">
        <w:rPr>
          <w:rFonts w:ascii="Calibri" w:eastAsia="Calibri" w:hAnsi="Calibri" w:cs="Calibri"/>
        </w:rPr>
        <w:t/>
      </w:r>
    </w:p>
    <w:p w14:paraId="4EC19487" w14:textId="1D188655" w:rsidR="00C313D2" w:rsidRPr="00F64B4E" w:rsidRDefault="00AF637A" w:rsidP="00C313D2">
      <w:pPr>
        <w:pStyle w:val="Normal0"/>
        <w:spacing w:before="120" w:line="300" w:lineRule="atLeast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{signatarioNome}</w:t>
      </w:r>
    </w:p>
    <w:p w14:paraId="39FD75F1" w14:textId="77777777" w:rsidR="00A555C2" w:rsidRDefault="00A555C2" w:rsidP="002E0A86">
      <w:pPr>
        <w:rPr>
          <w:strike/>
          <w:color w:val="808080" w:themeColor="background1" w:themeShade="80"/>
          <w:sz w:val="18"/>
          <w:szCs w:val="18"/>
        </w:rPr>
      </w:pPr>
    </w:p>
    <w:p w14:paraId="345E7594" w14:textId="77777777" w:rsidR="00A555C2" w:rsidRDefault="00A555C2" w:rsidP="002E0A86">
      <w:pPr>
        <w:rPr>
          <w:strike/>
          <w:color w:val="808080" w:themeColor="background1" w:themeShade="80"/>
          <w:sz w:val="18"/>
          <w:szCs w:val="18"/>
        </w:rPr>
      </w:pPr>
    </w:p>
    <w:p w14:paraId="6216E829" w14:textId="77777777" w:rsidR="00A555C2" w:rsidRDefault="00A555C2" w:rsidP="002E0A86">
      <w:pPr>
        <w:rPr>
          <w:rFonts w:asciiTheme="minorHAnsi" w:eastAsia="Calibri" w:hAnsiTheme="minorHAnsi" w:cstheme="minorHAnsi"/>
          <w:sz w:val="18"/>
          <w:szCs w:val="18"/>
        </w:rPr>
      </w:pPr>
    </w:p>
    <w:p w14:paraId="4CFDF2CE" w14:textId="77777777" w:rsidR="00A555C2" w:rsidRPr="00A555C2" w:rsidRDefault="00A555C2" w:rsidP="002E0A86">
      <w:pPr>
        <w:rPr>
          <w:rFonts w:asciiTheme="minorHAnsi" w:eastAsia="Calibri" w:hAnsiTheme="minorHAnsi" w:cstheme="minorHAnsi"/>
          <w:sz w:val="16"/>
          <w:szCs w:val="16"/>
        </w:rPr>
      </w:pPr>
    </w:p>
    <w:p w14:paraId="4BAF7F4E" w14:textId="110B08E0" w:rsidR="00A555C2" w:rsidRPr="00A555C2" w:rsidRDefault="00235FB4" w:rsidP="002E0A86">
      <w:pPr>
        <w:rPr>
          <w:rFonts w:asciiTheme="minorHAnsi" w:eastAsia="Calibri" w:hAnsiTheme="minorHAnsi" w:cstheme="minorHAnsi"/>
          <w:sz w:val="16"/>
          <w:szCs w:val="16"/>
        </w:rPr>
      </w:pPr>
      <w:r>
        <w:rPr>
          <w:rFonts w:asciiTheme="minorHAnsi" w:eastAsia="Calibri" w:hAnsiTheme="minorHAnsi" w:cstheme="minorHAnsi"/>
          <w:sz w:val="16"/>
          <w:szCs w:val="16"/>
        </w:rPr>
        <w:t xml:space="preserve">{unidadeSigla}</w:t>
      </w:r>
      <w:r w:rsidR="00A555C2" w:rsidRPr="00A555C2">
        <w:rPr>
          <w:rFonts w:asciiTheme="minorHAnsi" w:eastAsia="Calibri" w:hAnsiTheme="minorHAnsi" w:cstheme="minorHAnsi"/>
          <w:sz w:val="16"/>
          <w:szCs w:val="16"/>
        </w:rPr>
        <w:t xml:space="preserve"> | </w:t>
      </w:r>
      <w:r w:rsidR="00977195">
        <w:rPr>
          <w:rFonts w:asciiTheme="minorHAnsi" w:eastAsia="Calibri" w:hAnsiTheme="minorHAnsi" w:cstheme="minorHAnsi"/>
          <w:sz w:val="16"/>
          <w:szCs w:val="16"/>
        </w:rPr>
        <w:t xml:space="preserve">{autorSigla}</w:t>
      </w:r>
      <w:proofErr w:type="gramStart"/>
      <w:r w:rsidR="00977195">
        <w:rPr>
          <w:rFonts w:asciiTheme="minorHAnsi" w:eastAsia="Calibri" w:hAnsiTheme="minorHAnsi" w:cstheme="minorHAnsi"/>
          <w:sz w:val="16"/>
          <w:szCs w:val="16"/>
        </w:rPr>
        <w:t xml:space="preserve"/>
      </w:r>
      <w:proofErr w:type="gramEnd"/>
      <w:r w:rsidR="00977195">
        <w:rPr>
          <w:rFonts w:asciiTheme="minorHAnsi" w:eastAsia="Calibri" w:hAnsiTheme="minorHAnsi" w:cstheme="minorHAnsi"/>
          <w:sz w:val="16"/>
          <w:szCs w:val="16"/>
        </w:rPr>
        <w:t xml:space="preserve"/>
      </w:r>
      <w:r>
        <w:rPr>
          <w:rFonts w:asciiTheme="minorHAnsi" w:eastAsia="Calibri" w:hAnsiTheme="minorHAnsi" w:cstheme="minorHAnsi"/>
          <w:sz w:val="16"/>
          <w:szCs w:val="16"/>
        </w:rPr>
        <w:t xml:space="preserve"/>
      </w:r>
    </w:p>
    <w:sectPr w:rsidR="00A555C2" w:rsidRPr="00A555C2" w:rsidSect="006209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70" w:right="849" w:bottom="1417" w:left="1701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19E76" w14:textId="77777777" w:rsidR="00375522" w:rsidRDefault="00375522" w:rsidP="00321D0E">
      <w:r>
        <w:separator/>
      </w:r>
    </w:p>
  </w:endnote>
  <w:endnote w:type="continuationSeparator" w:id="0">
    <w:p w14:paraId="2773475B" w14:textId="77777777" w:rsidR="00375522" w:rsidRDefault="00375522" w:rsidP="0032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4CAC1" w14:textId="77777777" w:rsidR="005F7C60" w:rsidRDefault="005F7C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FE9D4" w14:textId="77777777" w:rsidR="001B0109" w:rsidRPr="00ED1F98" w:rsidRDefault="001B0109" w:rsidP="00ED1F98">
    <w:pPr>
      <w:pStyle w:val="Rodap"/>
      <w:framePr w:w="514" w:wrap="notBeside" w:vAnchor="page" w:hAnchor="page" w:x="10470" w:y="15661"/>
      <w:jc w:val="center"/>
      <w:rPr>
        <w:rStyle w:val="Nmerodepgina"/>
        <w:rFonts w:asciiTheme="minorHAnsi" w:hAnsiTheme="minorHAnsi"/>
        <w:color w:val="404040" w:themeColor="text1" w:themeTint="BF"/>
        <w:sz w:val="16"/>
        <w:szCs w:val="16"/>
      </w:rPr>
    </w:pP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begin"/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instrText xml:space="preserve">PAGE  </w:instrText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separate"/>
    </w:r>
    <w:r w:rsidR="00B87F61">
      <w:rPr>
        <w:rStyle w:val="Nmerodepgina"/>
        <w:rFonts w:asciiTheme="minorHAnsi" w:hAnsiTheme="minorHAnsi"/>
        <w:noProof/>
        <w:color w:val="404040" w:themeColor="text1" w:themeTint="BF"/>
        <w:sz w:val="16"/>
        <w:szCs w:val="16"/>
      </w:rPr>
      <w:t>1</w:t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end"/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t>/</w:t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begin"/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instrText xml:space="preserve"> NUMPAGES </w:instrText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separate"/>
    </w:r>
    <w:r w:rsidR="00B87F61">
      <w:rPr>
        <w:rStyle w:val="Nmerodepgina"/>
        <w:rFonts w:asciiTheme="minorHAnsi" w:hAnsiTheme="minorHAnsi"/>
        <w:noProof/>
        <w:color w:val="404040" w:themeColor="text1" w:themeTint="BF"/>
        <w:sz w:val="16"/>
        <w:szCs w:val="16"/>
      </w:rPr>
      <w:t>1</w:t>
    </w:r>
    <w:r w:rsidRPr="00ED1F98">
      <w:rPr>
        <w:rStyle w:val="Nmerodepgina"/>
        <w:rFonts w:asciiTheme="minorHAnsi" w:hAnsiTheme="minorHAnsi"/>
        <w:color w:val="404040" w:themeColor="text1" w:themeTint="BF"/>
        <w:sz w:val="16"/>
        <w:szCs w:val="16"/>
      </w:rPr>
      <w:fldChar w:fldCharType="end"/>
    </w:r>
  </w:p>
  <w:p w14:paraId="64CA2402" w14:textId="77777777" w:rsidR="00C35459" w:rsidRPr="00345336" w:rsidRDefault="00C35459" w:rsidP="00D279EC">
    <w:pPr>
      <w:pStyle w:val="Rodap"/>
      <w:rPr>
        <w:rFonts w:ascii="Book Antiqua" w:hAnsi="Book Antiqua"/>
        <w:color w:val="A6A6A6" w:themeColor="background1" w:themeShade="A6"/>
        <w:sz w:val="12"/>
        <w:szCs w:val="12"/>
      </w:rPr>
    </w:pPr>
    <w:r w:rsidRPr="00345336">
      <w:rPr>
        <w:rFonts w:ascii="Book Antiqua" w:hAnsi="Book Antiqua"/>
        <w:color w:val="A6A6A6" w:themeColor="background1" w:themeShade="A6"/>
        <w:sz w:val="12"/>
        <w:szCs w:val="12"/>
      </w:rPr>
      <w:t>___________________________________________________________________________________________________________________________________________________________</w:t>
    </w:r>
  </w:p>
  <w:p w14:paraId="39D45132" w14:textId="77777777" w:rsidR="00886899" w:rsidRPr="00ED1F98" w:rsidRDefault="00C35459" w:rsidP="00ED1F98">
    <w:pPr>
      <w:pStyle w:val="Rodap"/>
      <w:jc w:val="center"/>
      <w:rPr>
        <w:rFonts w:asciiTheme="minorHAnsi" w:hAnsiTheme="minorHAnsi" w:cs="Tahoma"/>
        <w:color w:val="404040" w:themeColor="text1" w:themeTint="BF"/>
        <w:sz w:val="15"/>
        <w:szCs w:val="15"/>
      </w:rPr>
    </w:pPr>
    <w:r w:rsidRPr="00ED1F98">
      <w:rPr>
        <w:rFonts w:asciiTheme="minorHAnsi" w:hAnsiTheme="minorHAnsi" w:cs="Tahoma"/>
        <w:color w:val="404040" w:themeColor="text1" w:themeTint="BF"/>
        <w:sz w:val="15"/>
        <w:szCs w:val="15"/>
      </w:rPr>
      <w:t>SPMS – Serviços Partilhados do Ministério da Saúde, E.P.E.</w:t>
    </w:r>
    <w:r w:rsidR="00ED1F98" w:rsidRPr="00ED1F98">
      <w:rPr>
        <w:rFonts w:asciiTheme="minorHAnsi" w:hAnsiTheme="minorHAnsi" w:cs="Tahoma"/>
        <w:color w:val="404040" w:themeColor="text1" w:themeTint="BF"/>
        <w:sz w:val="15"/>
        <w:szCs w:val="15"/>
      </w:rPr>
      <w:t xml:space="preserve"> </w:t>
    </w:r>
    <w:r w:rsidR="00ED1F98" w:rsidRPr="00ED1F98">
      <w:rPr>
        <w:color w:val="404040" w:themeColor="text1" w:themeTint="BF"/>
        <w:sz w:val="15"/>
        <w:szCs w:val="15"/>
      </w:rPr>
      <w:t>Av.</w:t>
    </w:r>
    <w:r w:rsidR="008E0B2F">
      <w:rPr>
        <w:color w:val="404040" w:themeColor="text1" w:themeTint="BF"/>
        <w:sz w:val="15"/>
        <w:szCs w:val="15"/>
      </w:rPr>
      <w:t xml:space="preserve"> da República n.º 61 | 1050-189</w:t>
    </w:r>
    <w:r w:rsidR="00ED1F98" w:rsidRPr="00ED1F98">
      <w:rPr>
        <w:color w:val="404040" w:themeColor="text1" w:themeTint="BF"/>
        <w:sz w:val="15"/>
        <w:szCs w:val="15"/>
      </w:rPr>
      <w:t xml:space="preserve"> Lisboa | </w:t>
    </w:r>
    <w:r w:rsidR="00886899" w:rsidRPr="00ED1F98">
      <w:rPr>
        <w:color w:val="404040" w:themeColor="text1" w:themeTint="BF"/>
        <w:sz w:val="15"/>
        <w:szCs w:val="15"/>
      </w:rPr>
      <w:t xml:space="preserve">Tel.: </w:t>
    </w:r>
    <w:r w:rsidR="00886899" w:rsidRPr="00ED1F98">
      <w:rPr>
        <w:rFonts w:asciiTheme="minorHAnsi" w:hAnsiTheme="minorHAnsi"/>
        <w:color w:val="404040" w:themeColor="text1" w:themeTint="BF"/>
        <w:sz w:val="15"/>
        <w:szCs w:val="15"/>
      </w:rPr>
      <w:t>21</w:t>
    </w:r>
    <w:r w:rsidR="000A1A34" w:rsidRPr="00ED1F98">
      <w:rPr>
        <w:rFonts w:asciiTheme="minorHAnsi" w:hAnsiTheme="minorHAnsi"/>
        <w:color w:val="404040" w:themeColor="text1" w:themeTint="BF"/>
        <w:sz w:val="15"/>
        <w:szCs w:val="15"/>
      </w:rPr>
      <w:t>1 545</w:t>
    </w:r>
    <w:r w:rsidR="00886899" w:rsidRPr="00ED1F98">
      <w:rPr>
        <w:rFonts w:asciiTheme="minorHAnsi" w:hAnsiTheme="minorHAnsi"/>
        <w:color w:val="404040" w:themeColor="text1" w:themeTint="BF"/>
        <w:sz w:val="15"/>
        <w:szCs w:val="15"/>
      </w:rPr>
      <w:t xml:space="preserve"> </w:t>
    </w:r>
    <w:r w:rsidR="000A1A34" w:rsidRPr="00ED1F98">
      <w:rPr>
        <w:rFonts w:asciiTheme="minorHAnsi" w:hAnsiTheme="minorHAnsi"/>
        <w:color w:val="404040" w:themeColor="text1" w:themeTint="BF"/>
        <w:sz w:val="15"/>
        <w:szCs w:val="15"/>
      </w:rPr>
      <w:t>600</w:t>
    </w:r>
    <w:r w:rsidR="00886899" w:rsidRPr="00ED1F98">
      <w:rPr>
        <w:color w:val="404040" w:themeColor="text1" w:themeTint="BF"/>
        <w:sz w:val="15"/>
        <w:szCs w:val="15"/>
      </w:rPr>
      <w:t xml:space="preserve">| Fax: </w:t>
    </w:r>
    <w:r w:rsidR="000A1A34" w:rsidRPr="00ED1F98">
      <w:rPr>
        <w:rFonts w:asciiTheme="minorHAnsi" w:hAnsiTheme="minorHAnsi" w:cs="Tahoma"/>
        <w:color w:val="404040" w:themeColor="text1" w:themeTint="BF"/>
        <w:sz w:val="15"/>
        <w:szCs w:val="15"/>
      </w:rPr>
      <w:t>211 545 649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68784" w14:textId="77777777" w:rsidR="005F7C60" w:rsidRDefault="005F7C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C422C" w14:textId="77777777" w:rsidR="00375522" w:rsidRDefault="00375522" w:rsidP="00321D0E">
      <w:r>
        <w:separator/>
      </w:r>
    </w:p>
  </w:footnote>
  <w:footnote w:type="continuationSeparator" w:id="0">
    <w:p w14:paraId="64002E1A" w14:textId="77777777" w:rsidR="00375522" w:rsidRDefault="00375522" w:rsidP="00321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AE56E" w14:textId="77777777" w:rsidR="005F7C60" w:rsidRDefault="005F7C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8C2F3" w14:textId="77777777" w:rsidR="00C275BB" w:rsidRDefault="008E0B2F" w:rsidP="00321D0E">
    <w:pPr>
      <w:pStyle w:val="Cabealho"/>
      <w:ind w:left="-1276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469B914" wp14:editId="06EE08B7">
          <wp:simplePos x="0" y="0"/>
          <wp:positionH relativeFrom="column">
            <wp:posOffset>-184785</wp:posOffset>
          </wp:positionH>
          <wp:positionV relativeFrom="paragraph">
            <wp:posOffset>143510</wp:posOffset>
          </wp:positionV>
          <wp:extent cx="2724150" cy="469347"/>
          <wp:effectExtent l="0" t="0" r="0" b="6985"/>
          <wp:wrapNone/>
          <wp:docPr id="8" name="Imagem 8" descr="Logo_SPMS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PMS_0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150" cy="469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12BD306" w14:textId="77777777" w:rsidR="00C35459" w:rsidRDefault="001A4307" w:rsidP="00321D0E">
    <w:pPr>
      <w:pStyle w:val="Cabealho"/>
      <w:ind w:left="-1276"/>
    </w:pPr>
    <w:r>
      <w:rPr>
        <w:rFonts w:ascii="Tahoma" w:hAnsi="Tahoma" w:cs="Tahoma"/>
        <w:noProof/>
        <w:sz w:val="14"/>
        <w:szCs w:val="12"/>
      </w:rPr>
      <mc:AlternateContent>
        <mc:Choice Requires="wps">
          <w:drawing>
            <wp:anchor distT="0" distB="0" distL="114300" distR="114300" simplePos="0" relativeHeight="251598848" behindDoc="0" locked="0" layoutInCell="1" allowOverlap="1" wp14:anchorId="74D0FCCA" wp14:editId="107EC6F3">
              <wp:simplePos x="0" y="0"/>
              <wp:positionH relativeFrom="column">
                <wp:posOffset>-924560</wp:posOffset>
              </wp:positionH>
              <wp:positionV relativeFrom="paragraph">
                <wp:posOffset>3331210</wp:posOffset>
              </wp:positionV>
              <wp:extent cx="279400" cy="6220460"/>
              <wp:effectExtent l="0" t="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" cy="6220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5DA0BC" w14:textId="77777777" w:rsidR="00C35459" w:rsidRPr="00345336" w:rsidRDefault="00B87F61" w:rsidP="00572974">
                          <w:pPr>
                            <w:rPr>
                              <w:rFonts w:ascii="Tahoma" w:hAnsi="Tahoma" w:cs="Tahoma"/>
                              <w:color w:val="A6A6A6" w:themeColor="background1" w:themeShade="A6"/>
                              <w:sz w:val="12"/>
                              <w:szCs w:val="10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A6A6A6" w:themeColor="background1" w:themeShade="A6"/>
                              <w:sz w:val="12"/>
                              <w:szCs w:val="10"/>
                            </w:rPr>
                            <w:t>Capital Estatuário: 26.260.689,00</w:t>
                          </w:r>
                          <w:r w:rsidR="00C35459" w:rsidRPr="00345336">
                            <w:rPr>
                              <w:rFonts w:ascii="Tahoma" w:hAnsi="Tahoma" w:cs="Tahoma"/>
                              <w:color w:val="A6A6A6" w:themeColor="background1" w:themeShade="A6"/>
                              <w:sz w:val="12"/>
                              <w:szCs w:val="10"/>
                            </w:rPr>
                            <w:t xml:space="preserve"> Euros </w:t>
                          </w:r>
                          <w:proofErr w:type="gramStart"/>
                          <w:r w:rsidR="00C35459" w:rsidRPr="00345336">
                            <w:rPr>
                              <w:rFonts w:ascii="Tahoma" w:hAnsi="Tahoma" w:cs="Tahoma"/>
                              <w:color w:val="A6A6A6" w:themeColor="background1" w:themeShade="A6"/>
                              <w:sz w:val="12"/>
                              <w:szCs w:val="10"/>
                            </w:rPr>
                            <w:t>-  NUIMPC</w:t>
                          </w:r>
                          <w:proofErr w:type="gramEnd"/>
                          <w:r w:rsidR="00C35459" w:rsidRPr="00345336">
                            <w:rPr>
                              <w:rFonts w:ascii="Tahoma" w:hAnsi="Tahoma" w:cs="Tahoma"/>
                              <w:color w:val="A6A6A6" w:themeColor="background1" w:themeShade="A6"/>
                              <w:sz w:val="12"/>
                              <w:szCs w:val="10"/>
                            </w:rPr>
                            <w:t xml:space="preserve"> 509 540 716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D0F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-72.8pt;margin-top:262.3pt;width:22pt;height:489.8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" stroked="f">
              <v:textbox style="layout-flow:vertical;mso-layout-flow-alt:bottom-to-top">
                <w:txbxContent>
                  <w:p w14:paraId="675DA0BC" w14:textId="77777777" w:rsidR="00C35459" w:rsidRPr="00345336" w:rsidRDefault="00B87F61" w:rsidP="00572974">
                    <w:pPr>
                      <w:rPr>
                        <w:rFonts w:ascii="Tahoma" w:hAnsi="Tahoma" w:cs="Tahoma"/>
                        <w:color w:val="A6A6A6" w:themeColor="background1" w:themeShade="A6"/>
                        <w:sz w:val="12"/>
                        <w:szCs w:val="10"/>
                      </w:rPr>
                    </w:pPr>
                    <w:r>
                      <w:rPr>
                        <w:rFonts w:ascii="Tahoma" w:hAnsi="Tahoma" w:cs="Tahoma"/>
                        <w:color w:val="A6A6A6" w:themeColor="background1" w:themeShade="A6"/>
                        <w:sz w:val="12"/>
                        <w:szCs w:val="10"/>
                      </w:rPr>
                      <w:t>Capital Estatuário: 26.260.689,00</w:t>
                    </w:r>
                    <w:r w:rsidR="00C35459" w:rsidRPr="00345336">
                      <w:rPr>
                        <w:rFonts w:ascii="Tahoma" w:hAnsi="Tahoma" w:cs="Tahoma"/>
                        <w:color w:val="A6A6A6" w:themeColor="background1" w:themeShade="A6"/>
                        <w:sz w:val="12"/>
                        <w:szCs w:val="10"/>
                      </w:rPr>
                      <w:t xml:space="preserve"> Euros </w:t>
                    </w:r>
                    <w:proofErr w:type="gramStart"/>
                    <w:r w:rsidR="00C35459" w:rsidRPr="00345336">
                      <w:rPr>
                        <w:rFonts w:ascii="Tahoma" w:hAnsi="Tahoma" w:cs="Tahoma"/>
                        <w:color w:val="A6A6A6" w:themeColor="background1" w:themeShade="A6"/>
                        <w:sz w:val="12"/>
                        <w:szCs w:val="10"/>
                      </w:rPr>
                      <w:t>-  NUIMPC</w:t>
                    </w:r>
                    <w:proofErr w:type="gramEnd"/>
                    <w:r w:rsidR="00C35459" w:rsidRPr="00345336">
                      <w:rPr>
                        <w:rFonts w:ascii="Tahoma" w:hAnsi="Tahoma" w:cs="Tahoma"/>
                        <w:color w:val="A6A6A6" w:themeColor="background1" w:themeShade="A6"/>
                        <w:sz w:val="12"/>
                        <w:szCs w:val="10"/>
                      </w:rPr>
                      <w:t xml:space="preserve"> 509 540 716</w:t>
                    </w:r>
                  </w:p>
                </w:txbxContent>
              </v:textbox>
            </v:shape>
          </w:pict>
        </mc:Fallback>
      </mc:AlternateContent>
    </w:r>
  </w:p>
  <w:p w14:paraId="494B527D" w14:textId="77777777" w:rsidR="00B55D92" w:rsidRPr="00ED1F98" w:rsidRDefault="00B55D92" w:rsidP="00321D0E">
    <w:pPr>
      <w:pStyle w:val="Cabealho"/>
      <w:ind w:left="-1276"/>
      <w:rPr>
        <w:rFonts w:asciiTheme="minorHAnsi" w:hAnsiTheme="minorHAnsi"/>
        <w:color w:val="404040" w:themeColor="text1" w:themeTint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380B5" w14:textId="77777777" w:rsidR="005F7C60" w:rsidRDefault="005F7C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D3A92"/>
    <w:multiLevelType w:val="hybridMultilevel"/>
    <w:tmpl w:val="459E252C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9B377B"/>
    <w:multiLevelType w:val="hybridMultilevel"/>
    <w:tmpl w:val="0F9C3174"/>
    <w:lvl w:ilvl="0" w:tplc="8FA29C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74E8D"/>
    <w:multiLevelType w:val="hybridMultilevel"/>
    <w:tmpl w:val="77D4689E"/>
    <w:lvl w:ilvl="0" w:tplc="08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0C071213"/>
    <w:multiLevelType w:val="hybridMultilevel"/>
    <w:tmpl w:val="62C217EA"/>
    <w:lvl w:ilvl="0" w:tplc="9A0686DE">
      <w:start w:val="1"/>
      <w:numFmt w:val="upperLetter"/>
      <w:lvlText w:val="%1."/>
      <w:lvlJc w:val="left"/>
      <w:pPr>
        <w:ind w:left="418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902" w:hanging="360"/>
      </w:pPr>
    </w:lvl>
    <w:lvl w:ilvl="2" w:tplc="0816001B" w:tentative="1">
      <w:start w:val="1"/>
      <w:numFmt w:val="lowerRoman"/>
      <w:lvlText w:val="%3."/>
      <w:lvlJc w:val="right"/>
      <w:pPr>
        <w:ind w:left="5622" w:hanging="180"/>
      </w:pPr>
    </w:lvl>
    <w:lvl w:ilvl="3" w:tplc="0816000F" w:tentative="1">
      <w:start w:val="1"/>
      <w:numFmt w:val="decimal"/>
      <w:lvlText w:val="%4."/>
      <w:lvlJc w:val="left"/>
      <w:pPr>
        <w:ind w:left="6342" w:hanging="360"/>
      </w:pPr>
    </w:lvl>
    <w:lvl w:ilvl="4" w:tplc="08160019" w:tentative="1">
      <w:start w:val="1"/>
      <w:numFmt w:val="lowerLetter"/>
      <w:lvlText w:val="%5."/>
      <w:lvlJc w:val="left"/>
      <w:pPr>
        <w:ind w:left="7062" w:hanging="360"/>
      </w:pPr>
    </w:lvl>
    <w:lvl w:ilvl="5" w:tplc="0816001B" w:tentative="1">
      <w:start w:val="1"/>
      <w:numFmt w:val="lowerRoman"/>
      <w:lvlText w:val="%6."/>
      <w:lvlJc w:val="right"/>
      <w:pPr>
        <w:ind w:left="7782" w:hanging="180"/>
      </w:pPr>
    </w:lvl>
    <w:lvl w:ilvl="6" w:tplc="0816000F" w:tentative="1">
      <w:start w:val="1"/>
      <w:numFmt w:val="decimal"/>
      <w:lvlText w:val="%7."/>
      <w:lvlJc w:val="left"/>
      <w:pPr>
        <w:ind w:left="8502" w:hanging="360"/>
      </w:pPr>
    </w:lvl>
    <w:lvl w:ilvl="7" w:tplc="08160019" w:tentative="1">
      <w:start w:val="1"/>
      <w:numFmt w:val="lowerLetter"/>
      <w:lvlText w:val="%8."/>
      <w:lvlJc w:val="left"/>
      <w:pPr>
        <w:ind w:left="9222" w:hanging="360"/>
      </w:pPr>
    </w:lvl>
    <w:lvl w:ilvl="8" w:tplc="0816001B" w:tentative="1">
      <w:start w:val="1"/>
      <w:numFmt w:val="lowerRoman"/>
      <w:lvlText w:val="%9."/>
      <w:lvlJc w:val="right"/>
      <w:pPr>
        <w:ind w:left="9942" w:hanging="180"/>
      </w:pPr>
    </w:lvl>
  </w:abstractNum>
  <w:abstractNum w:abstractNumId="4" w15:restartNumberingAfterBreak="0">
    <w:nsid w:val="1E235555"/>
    <w:multiLevelType w:val="hybridMultilevel"/>
    <w:tmpl w:val="E7B4A01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28F74C40"/>
    <w:multiLevelType w:val="hybridMultilevel"/>
    <w:tmpl w:val="E69CA740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2AA83519"/>
    <w:multiLevelType w:val="hybridMultilevel"/>
    <w:tmpl w:val="08CCF75E"/>
    <w:lvl w:ilvl="0" w:tplc="0D92F54C">
      <w:start w:val="1"/>
      <w:numFmt w:val="upperLetter"/>
      <w:lvlText w:val="%1."/>
      <w:lvlJc w:val="left"/>
      <w:pPr>
        <w:ind w:left="418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902" w:hanging="360"/>
      </w:pPr>
    </w:lvl>
    <w:lvl w:ilvl="2" w:tplc="0816001B" w:tentative="1">
      <w:start w:val="1"/>
      <w:numFmt w:val="lowerRoman"/>
      <w:lvlText w:val="%3."/>
      <w:lvlJc w:val="right"/>
      <w:pPr>
        <w:ind w:left="5622" w:hanging="180"/>
      </w:pPr>
    </w:lvl>
    <w:lvl w:ilvl="3" w:tplc="0816000F" w:tentative="1">
      <w:start w:val="1"/>
      <w:numFmt w:val="decimal"/>
      <w:lvlText w:val="%4."/>
      <w:lvlJc w:val="left"/>
      <w:pPr>
        <w:ind w:left="6342" w:hanging="360"/>
      </w:pPr>
    </w:lvl>
    <w:lvl w:ilvl="4" w:tplc="08160019" w:tentative="1">
      <w:start w:val="1"/>
      <w:numFmt w:val="lowerLetter"/>
      <w:lvlText w:val="%5."/>
      <w:lvlJc w:val="left"/>
      <w:pPr>
        <w:ind w:left="7062" w:hanging="360"/>
      </w:pPr>
    </w:lvl>
    <w:lvl w:ilvl="5" w:tplc="0816001B" w:tentative="1">
      <w:start w:val="1"/>
      <w:numFmt w:val="lowerRoman"/>
      <w:lvlText w:val="%6."/>
      <w:lvlJc w:val="right"/>
      <w:pPr>
        <w:ind w:left="7782" w:hanging="180"/>
      </w:pPr>
    </w:lvl>
    <w:lvl w:ilvl="6" w:tplc="0816000F" w:tentative="1">
      <w:start w:val="1"/>
      <w:numFmt w:val="decimal"/>
      <w:lvlText w:val="%7."/>
      <w:lvlJc w:val="left"/>
      <w:pPr>
        <w:ind w:left="8502" w:hanging="360"/>
      </w:pPr>
    </w:lvl>
    <w:lvl w:ilvl="7" w:tplc="08160019" w:tentative="1">
      <w:start w:val="1"/>
      <w:numFmt w:val="lowerLetter"/>
      <w:lvlText w:val="%8."/>
      <w:lvlJc w:val="left"/>
      <w:pPr>
        <w:ind w:left="9222" w:hanging="360"/>
      </w:pPr>
    </w:lvl>
    <w:lvl w:ilvl="8" w:tplc="0816001B" w:tentative="1">
      <w:start w:val="1"/>
      <w:numFmt w:val="lowerRoman"/>
      <w:lvlText w:val="%9."/>
      <w:lvlJc w:val="right"/>
      <w:pPr>
        <w:ind w:left="9942" w:hanging="180"/>
      </w:pPr>
    </w:lvl>
  </w:abstractNum>
  <w:abstractNum w:abstractNumId="7" w15:restartNumberingAfterBreak="0">
    <w:nsid w:val="2CA15B63"/>
    <w:multiLevelType w:val="hybridMultilevel"/>
    <w:tmpl w:val="70AC0C16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245883"/>
    <w:multiLevelType w:val="hybridMultilevel"/>
    <w:tmpl w:val="DC983050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0B2B7C"/>
    <w:multiLevelType w:val="hybridMultilevel"/>
    <w:tmpl w:val="E0524D64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3A77217B"/>
    <w:multiLevelType w:val="hybridMultilevel"/>
    <w:tmpl w:val="5AB41E8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64C44"/>
    <w:multiLevelType w:val="hybridMultilevel"/>
    <w:tmpl w:val="43A6956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106C1D"/>
    <w:multiLevelType w:val="hybridMultilevel"/>
    <w:tmpl w:val="A7E6B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C77C9"/>
    <w:multiLevelType w:val="hybridMultilevel"/>
    <w:tmpl w:val="4E92CDB4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41B341A8"/>
    <w:multiLevelType w:val="hybridMultilevel"/>
    <w:tmpl w:val="1E40F5AE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53867"/>
    <w:multiLevelType w:val="hybridMultilevel"/>
    <w:tmpl w:val="1B004F64"/>
    <w:lvl w:ilvl="0" w:tplc="08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533B574C"/>
    <w:multiLevelType w:val="hybridMultilevel"/>
    <w:tmpl w:val="7E12E7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60AC7"/>
    <w:multiLevelType w:val="hybridMultilevel"/>
    <w:tmpl w:val="64DCC4D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6E1A9E"/>
    <w:multiLevelType w:val="hybridMultilevel"/>
    <w:tmpl w:val="CF56A41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4459900">
    <w:abstractNumId w:val="3"/>
  </w:num>
  <w:num w:numId="2" w16cid:durableId="1935819064">
    <w:abstractNumId w:val="6"/>
  </w:num>
  <w:num w:numId="3" w16cid:durableId="1570270628">
    <w:abstractNumId w:val="4"/>
  </w:num>
  <w:num w:numId="4" w16cid:durableId="823853963">
    <w:abstractNumId w:val="13"/>
  </w:num>
  <w:num w:numId="5" w16cid:durableId="959652316">
    <w:abstractNumId w:val="5"/>
  </w:num>
  <w:num w:numId="6" w16cid:durableId="1102187282">
    <w:abstractNumId w:val="9"/>
  </w:num>
  <w:num w:numId="7" w16cid:durableId="1076052261">
    <w:abstractNumId w:val="2"/>
  </w:num>
  <w:num w:numId="8" w16cid:durableId="32116408">
    <w:abstractNumId w:val="16"/>
  </w:num>
  <w:num w:numId="9" w16cid:durableId="527181452">
    <w:abstractNumId w:val="8"/>
  </w:num>
  <w:num w:numId="10" w16cid:durableId="2002191998">
    <w:abstractNumId w:val="10"/>
  </w:num>
  <w:num w:numId="11" w16cid:durableId="1869948698">
    <w:abstractNumId w:val="15"/>
  </w:num>
  <w:num w:numId="12" w16cid:durableId="584416237">
    <w:abstractNumId w:val="18"/>
  </w:num>
  <w:num w:numId="13" w16cid:durableId="671109183">
    <w:abstractNumId w:val="11"/>
  </w:num>
  <w:num w:numId="14" w16cid:durableId="907763613">
    <w:abstractNumId w:val="14"/>
  </w:num>
  <w:num w:numId="15" w16cid:durableId="1367297431">
    <w:abstractNumId w:val="1"/>
  </w:num>
  <w:num w:numId="16" w16cid:durableId="1371299845">
    <w:abstractNumId w:val="17"/>
  </w:num>
  <w:num w:numId="17" w16cid:durableId="439959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6655855">
    <w:abstractNumId w:val="7"/>
  </w:num>
  <w:num w:numId="19" w16cid:durableId="1199123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B2F"/>
    <w:rsid w:val="00001288"/>
    <w:rsid w:val="000026B2"/>
    <w:rsid w:val="00003E64"/>
    <w:rsid w:val="0001059F"/>
    <w:rsid w:val="0001074A"/>
    <w:rsid w:val="00020DE2"/>
    <w:rsid w:val="000229B1"/>
    <w:rsid w:val="000264C6"/>
    <w:rsid w:val="00032CC3"/>
    <w:rsid w:val="00046BA2"/>
    <w:rsid w:val="0007611D"/>
    <w:rsid w:val="00077070"/>
    <w:rsid w:val="00081692"/>
    <w:rsid w:val="00081B25"/>
    <w:rsid w:val="00081C78"/>
    <w:rsid w:val="00094102"/>
    <w:rsid w:val="000971A3"/>
    <w:rsid w:val="000A0477"/>
    <w:rsid w:val="000A07A2"/>
    <w:rsid w:val="000A1A34"/>
    <w:rsid w:val="000A538B"/>
    <w:rsid w:val="000B5446"/>
    <w:rsid w:val="000C2719"/>
    <w:rsid w:val="000C4343"/>
    <w:rsid w:val="000D2C1D"/>
    <w:rsid w:val="000D6866"/>
    <w:rsid w:val="000E7888"/>
    <w:rsid w:val="000F64DE"/>
    <w:rsid w:val="000F7884"/>
    <w:rsid w:val="001001BA"/>
    <w:rsid w:val="00107C87"/>
    <w:rsid w:val="00113548"/>
    <w:rsid w:val="0011397E"/>
    <w:rsid w:val="00113D23"/>
    <w:rsid w:val="00127474"/>
    <w:rsid w:val="001301AA"/>
    <w:rsid w:val="001531C8"/>
    <w:rsid w:val="00157E19"/>
    <w:rsid w:val="00165D33"/>
    <w:rsid w:val="00186353"/>
    <w:rsid w:val="00193EAD"/>
    <w:rsid w:val="00196074"/>
    <w:rsid w:val="001A21FF"/>
    <w:rsid w:val="001A4307"/>
    <w:rsid w:val="001B0109"/>
    <w:rsid w:val="001B313B"/>
    <w:rsid w:val="001B52B9"/>
    <w:rsid w:val="001C2C78"/>
    <w:rsid w:val="001E2E36"/>
    <w:rsid w:val="00203178"/>
    <w:rsid w:val="00220E7F"/>
    <w:rsid w:val="002216B9"/>
    <w:rsid w:val="00221E66"/>
    <w:rsid w:val="00235370"/>
    <w:rsid w:val="00235FB4"/>
    <w:rsid w:val="002372A7"/>
    <w:rsid w:val="00246B3C"/>
    <w:rsid w:val="00247969"/>
    <w:rsid w:val="002606B5"/>
    <w:rsid w:val="002672FA"/>
    <w:rsid w:val="00270424"/>
    <w:rsid w:val="00275B7F"/>
    <w:rsid w:val="00282326"/>
    <w:rsid w:val="002850C7"/>
    <w:rsid w:val="0028583C"/>
    <w:rsid w:val="002B5181"/>
    <w:rsid w:val="002B7486"/>
    <w:rsid w:val="002C2DE7"/>
    <w:rsid w:val="002C44A6"/>
    <w:rsid w:val="002E0A86"/>
    <w:rsid w:val="002E1775"/>
    <w:rsid w:val="002E4F8E"/>
    <w:rsid w:val="002F403E"/>
    <w:rsid w:val="002F471B"/>
    <w:rsid w:val="00321D0E"/>
    <w:rsid w:val="00345336"/>
    <w:rsid w:val="003464AB"/>
    <w:rsid w:val="0036274A"/>
    <w:rsid w:val="00375229"/>
    <w:rsid w:val="00375522"/>
    <w:rsid w:val="003818D6"/>
    <w:rsid w:val="0038781A"/>
    <w:rsid w:val="00393EE0"/>
    <w:rsid w:val="003B5A37"/>
    <w:rsid w:val="003E047B"/>
    <w:rsid w:val="003E5C6F"/>
    <w:rsid w:val="003F604F"/>
    <w:rsid w:val="00417571"/>
    <w:rsid w:val="004477CA"/>
    <w:rsid w:val="00450B64"/>
    <w:rsid w:val="00455D3B"/>
    <w:rsid w:val="0047616A"/>
    <w:rsid w:val="00491A2E"/>
    <w:rsid w:val="004972F6"/>
    <w:rsid w:val="004A4517"/>
    <w:rsid w:val="004B653A"/>
    <w:rsid w:val="004C6DCB"/>
    <w:rsid w:val="004C7E28"/>
    <w:rsid w:val="004D6BAD"/>
    <w:rsid w:val="004E3977"/>
    <w:rsid w:val="004E415C"/>
    <w:rsid w:val="004E566E"/>
    <w:rsid w:val="004E7862"/>
    <w:rsid w:val="004F0736"/>
    <w:rsid w:val="004F085E"/>
    <w:rsid w:val="004F65ED"/>
    <w:rsid w:val="0051637D"/>
    <w:rsid w:val="00523FAF"/>
    <w:rsid w:val="0052736B"/>
    <w:rsid w:val="005279E0"/>
    <w:rsid w:val="00543664"/>
    <w:rsid w:val="005445B0"/>
    <w:rsid w:val="005459A1"/>
    <w:rsid w:val="00564ECA"/>
    <w:rsid w:val="005651DF"/>
    <w:rsid w:val="00572974"/>
    <w:rsid w:val="005C71FC"/>
    <w:rsid w:val="005C7CE9"/>
    <w:rsid w:val="005D6E68"/>
    <w:rsid w:val="005E4EAD"/>
    <w:rsid w:val="005F00AB"/>
    <w:rsid w:val="005F7175"/>
    <w:rsid w:val="005F7312"/>
    <w:rsid w:val="005F732A"/>
    <w:rsid w:val="005F744E"/>
    <w:rsid w:val="005F7C60"/>
    <w:rsid w:val="006000B6"/>
    <w:rsid w:val="00601380"/>
    <w:rsid w:val="006100AE"/>
    <w:rsid w:val="00612531"/>
    <w:rsid w:val="0062090C"/>
    <w:rsid w:val="0062695D"/>
    <w:rsid w:val="00641A21"/>
    <w:rsid w:val="00647F04"/>
    <w:rsid w:val="00677EA8"/>
    <w:rsid w:val="006841F2"/>
    <w:rsid w:val="006931AB"/>
    <w:rsid w:val="006A1B9B"/>
    <w:rsid w:val="006B1C1F"/>
    <w:rsid w:val="006C305D"/>
    <w:rsid w:val="006C7281"/>
    <w:rsid w:val="006D44EC"/>
    <w:rsid w:val="006E0CEC"/>
    <w:rsid w:val="006E3324"/>
    <w:rsid w:val="00710AAB"/>
    <w:rsid w:val="007144F7"/>
    <w:rsid w:val="00740990"/>
    <w:rsid w:val="00740CAF"/>
    <w:rsid w:val="00740FAB"/>
    <w:rsid w:val="007445B1"/>
    <w:rsid w:val="00765862"/>
    <w:rsid w:val="0077147F"/>
    <w:rsid w:val="00780DEE"/>
    <w:rsid w:val="00786B8B"/>
    <w:rsid w:val="00787F75"/>
    <w:rsid w:val="0079174D"/>
    <w:rsid w:val="00791C64"/>
    <w:rsid w:val="00791D39"/>
    <w:rsid w:val="007A0BD8"/>
    <w:rsid w:val="007A71F0"/>
    <w:rsid w:val="007C060D"/>
    <w:rsid w:val="007C0685"/>
    <w:rsid w:val="007C291D"/>
    <w:rsid w:val="007E528A"/>
    <w:rsid w:val="00804C09"/>
    <w:rsid w:val="00807A72"/>
    <w:rsid w:val="00832EEA"/>
    <w:rsid w:val="00835095"/>
    <w:rsid w:val="00852F93"/>
    <w:rsid w:val="00883C35"/>
    <w:rsid w:val="00886899"/>
    <w:rsid w:val="00887883"/>
    <w:rsid w:val="00893050"/>
    <w:rsid w:val="00895D87"/>
    <w:rsid w:val="008A48C3"/>
    <w:rsid w:val="008B0C65"/>
    <w:rsid w:val="008B3462"/>
    <w:rsid w:val="008C0572"/>
    <w:rsid w:val="008C44DD"/>
    <w:rsid w:val="008D3202"/>
    <w:rsid w:val="008E0B2F"/>
    <w:rsid w:val="008E2E71"/>
    <w:rsid w:val="008F0803"/>
    <w:rsid w:val="008F6F1D"/>
    <w:rsid w:val="00904AFA"/>
    <w:rsid w:val="009103D0"/>
    <w:rsid w:val="00912181"/>
    <w:rsid w:val="0092442A"/>
    <w:rsid w:val="009269C1"/>
    <w:rsid w:val="00931BC3"/>
    <w:rsid w:val="00932FF3"/>
    <w:rsid w:val="00936F07"/>
    <w:rsid w:val="009437CD"/>
    <w:rsid w:val="00950BE5"/>
    <w:rsid w:val="00957A2C"/>
    <w:rsid w:val="0096016A"/>
    <w:rsid w:val="00961D50"/>
    <w:rsid w:val="0096513A"/>
    <w:rsid w:val="00970924"/>
    <w:rsid w:val="00972CCC"/>
    <w:rsid w:val="00975216"/>
    <w:rsid w:val="00975F8E"/>
    <w:rsid w:val="0097716A"/>
    <w:rsid w:val="00977195"/>
    <w:rsid w:val="009D1DCC"/>
    <w:rsid w:val="009F1499"/>
    <w:rsid w:val="00A04A32"/>
    <w:rsid w:val="00A1173A"/>
    <w:rsid w:val="00A1197A"/>
    <w:rsid w:val="00A122E1"/>
    <w:rsid w:val="00A2290F"/>
    <w:rsid w:val="00A34B4A"/>
    <w:rsid w:val="00A35203"/>
    <w:rsid w:val="00A41013"/>
    <w:rsid w:val="00A43F7C"/>
    <w:rsid w:val="00A555C2"/>
    <w:rsid w:val="00A80AF4"/>
    <w:rsid w:val="00A81192"/>
    <w:rsid w:val="00A965CB"/>
    <w:rsid w:val="00A96792"/>
    <w:rsid w:val="00AA7155"/>
    <w:rsid w:val="00AB111C"/>
    <w:rsid w:val="00AB48C4"/>
    <w:rsid w:val="00AC2E1F"/>
    <w:rsid w:val="00AC43F9"/>
    <w:rsid w:val="00AD0D93"/>
    <w:rsid w:val="00AE0011"/>
    <w:rsid w:val="00AE3A3E"/>
    <w:rsid w:val="00AF09AE"/>
    <w:rsid w:val="00AF49C7"/>
    <w:rsid w:val="00AF637A"/>
    <w:rsid w:val="00B06AB5"/>
    <w:rsid w:val="00B139AD"/>
    <w:rsid w:val="00B158BB"/>
    <w:rsid w:val="00B20586"/>
    <w:rsid w:val="00B42DAE"/>
    <w:rsid w:val="00B52D4C"/>
    <w:rsid w:val="00B549A5"/>
    <w:rsid w:val="00B55D92"/>
    <w:rsid w:val="00B664B0"/>
    <w:rsid w:val="00B671B5"/>
    <w:rsid w:val="00B6735A"/>
    <w:rsid w:val="00B72525"/>
    <w:rsid w:val="00B7416B"/>
    <w:rsid w:val="00B838DD"/>
    <w:rsid w:val="00B86785"/>
    <w:rsid w:val="00B87F61"/>
    <w:rsid w:val="00B964AA"/>
    <w:rsid w:val="00B96838"/>
    <w:rsid w:val="00BB0244"/>
    <w:rsid w:val="00BC03B2"/>
    <w:rsid w:val="00BD056B"/>
    <w:rsid w:val="00BD2BB9"/>
    <w:rsid w:val="00BD2E32"/>
    <w:rsid w:val="00BD4053"/>
    <w:rsid w:val="00BE1347"/>
    <w:rsid w:val="00BF1421"/>
    <w:rsid w:val="00C03BA5"/>
    <w:rsid w:val="00C13950"/>
    <w:rsid w:val="00C1527C"/>
    <w:rsid w:val="00C16F3E"/>
    <w:rsid w:val="00C241AC"/>
    <w:rsid w:val="00C275BB"/>
    <w:rsid w:val="00C313D2"/>
    <w:rsid w:val="00C35459"/>
    <w:rsid w:val="00C4301B"/>
    <w:rsid w:val="00C4407C"/>
    <w:rsid w:val="00C463CC"/>
    <w:rsid w:val="00C470B3"/>
    <w:rsid w:val="00C657B2"/>
    <w:rsid w:val="00C672CE"/>
    <w:rsid w:val="00C8165B"/>
    <w:rsid w:val="00C869DA"/>
    <w:rsid w:val="00C86BC6"/>
    <w:rsid w:val="00C91349"/>
    <w:rsid w:val="00C9740B"/>
    <w:rsid w:val="00CA3AF3"/>
    <w:rsid w:val="00CA3B18"/>
    <w:rsid w:val="00CA3DB8"/>
    <w:rsid w:val="00CA3EC7"/>
    <w:rsid w:val="00CB019B"/>
    <w:rsid w:val="00CB1AB7"/>
    <w:rsid w:val="00CB25DC"/>
    <w:rsid w:val="00CD037B"/>
    <w:rsid w:val="00CD76D2"/>
    <w:rsid w:val="00CE47B7"/>
    <w:rsid w:val="00CF217E"/>
    <w:rsid w:val="00CF2C6B"/>
    <w:rsid w:val="00CF6631"/>
    <w:rsid w:val="00D01FB0"/>
    <w:rsid w:val="00D05A6B"/>
    <w:rsid w:val="00D070A4"/>
    <w:rsid w:val="00D12C08"/>
    <w:rsid w:val="00D25666"/>
    <w:rsid w:val="00D2702E"/>
    <w:rsid w:val="00D279EC"/>
    <w:rsid w:val="00D27E05"/>
    <w:rsid w:val="00D3320E"/>
    <w:rsid w:val="00D350FB"/>
    <w:rsid w:val="00D3610C"/>
    <w:rsid w:val="00D403FE"/>
    <w:rsid w:val="00D45B25"/>
    <w:rsid w:val="00D50447"/>
    <w:rsid w:val="00D566DC"/>
    <w:rsid w:val="00D56FEE"/>
    <w:rsid w:val="00D875B9"/>
    <w:rsid w:val="00DA1124"/>
    <w:rsid w:val="00DA420F"/>
    <w:rsid w:val="00DB2817"/>
    <w:rsid w:val="00DB5B9B"/>
    <w:rsid w:val="00DD2ED8"/>
    <w:rsid w:val="00DD3523"/>
    <w:rsid w:val="00DE30ED"/>
    <w:rsid w:val="00DF29F5"/>
    <w:rsid w:val="00DF7C6E"/>
    <w:rsid w:val="00E23D9F"/>
    <w:rsid w:val="00E24F44"/>
    <w:rsid w:val="00E25374"/>
    <w:rsid w:val="00E26FD4"/>
    <w:rsid w:val="00E404B6"/>
    <w:rsid w:val="00E54826"/>
    <w:rsid w:val="00E74410"/>
    <w:rsid w:val="00E9539B"/>
    <w:rsid w:val="00EA767D"/>
    <w:rsid w:val="00EB04EF"/>
    <w:rsid w:val="00EB1FDE"/>
    <w:rsid w:val="00EB3E71"/>
    <w:rsid w:val="00EC4B8F"/>
    <w:rsid w:val="00EC7950"/>
    <w:rsid w:val="00ED1F98"/>
    <w:rsid w:val="00EE03D9"/>
    <w:rsid w:val="00EE564E"/>
    <w:rsid w:val="00EF4518"/>
    <w:rsid w:val="00F01E0F"/>
    <w:rsid w:val="00F1576E"/>
    <w:rsid w:val="00F325AA"/>
    <w:rsid w:val="00F51BA0"/>
    <w:rsid w:val="00F5693F"/>
    <w:rsid w:val="00F63E4F"/>
    <w:rsid w:val="00F65CFC"/>
    <w:rsid w:val="00F73597"/>
    <w:rsid w:val="00F92EFE"/>
    <w:rsid w:val="00F93863"/>
    <w:rsid w:val="00F95377"/>
    <w:rsid w:val="00F96C58"/>
    <w:rsid w:val="00FA6608"/>
    <w:rsid w:val="00FB5569"/>
    <w:rsid w:val="00FC3CA9"/>
    <w:rsid w:val="00FE09A5"/>
    <w:rsid w:val="00FF08A5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DFFBE"/>
  <w15:docId w15:val="{19F8F3A4-BA5D-4C80-812B-DAA45B0A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A86"/>
    <w:pPr>
      <w:spacing w:after="0" w:line="240" w:lineRule="auto"/>
    </w:pPr>
    <w:rPr>
      <w:rFonts w:ascii="Calibri" w:hAnsi="Calibri" w:cs="Times New Roman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081C78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81C78"/>
    <w:rPr>
      <w:rFonts w:ascii="Tahoma" w:hAnsi="Tahoma" w:cs="Tahoma"/>
      <w:sz w:val="16"/>
      <w:szCs w:val="16"/>
      <w:lang w:eastAsia="pt-PT"/>
    </w:rPr>
  </w:style>
  <w:style w:type="paragraph" w:styleId="Cabealho">
    <w:name w:val="header"/>
    <w:basedOn w:val="Normal"/>
    <w:link w:val="CabealhoCarter"/>
    <w:unhideWhenUsed/>
    <w:rsid w:val="00321D0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321D0E"/>
    <w:rPr>
      <w:rFonts w:ascii="Calibri" w:hAnsi="Calibri" w:cs="Times New Roman"/>
      <w:lang w:eastAsia="pt-PT"/>
    </w:rPr>
  </w:style>
  <w:style w:type="paragraph" w:styleId="Rodap">
    <w:name w:val="footer"/>
    <w:basedOn w:val="Normal"/>
    <w:link w:val="RodapCarter"/>
    <w:unhideWhenUsed/>
    <w:rsid w:val="00321D0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rsid w:val="00321D0E"/>
    <w:rPr>
      <w:rFonts w:ascii="Calibri" w:hAnsi="Calibri" w:cs="Times New Roman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081B2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A04A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5377"/>
    <w:pPr>
      <w:spacing w:before="100" w:beforeAutospacing="1" w:after="150"/>
      <w:jc w:val="both"/>
    </w:pPr>
    <w:rPr>
      <w:rFonts w:ascii="Times New Roman" w:eastAsia="Times New Roman" w:hAnsi="Times New Roman"/>
      <w:sz w:val="24"/>
      <w:szCs w:val="24"/>
    </w:rPr>
  </w:style>
  <w:style w:type="character" w:styleId="Refdecomentrio">
    <w:name w:val="annotation reference"/>
    <w:basedOn w:val="Tipodeletrapredefinidodopargrafo"/>
    <w:semiHidden/>
    <w:rsid w:val="00FF08A5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rsid w:val="00FF08A5"/>
    <w:rPr>
      <w:rFonts w:ascii="Times New Roman" w:eastAsia="Times New Roman" w:hAnsi="Times New Roman"/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FF08A5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Textodenotaderodap">
    <w:name w:val="footnote text"/>
    <w:basedOn w:val="Normal"/>
    <w:link w:val="TextodenotaderodapCarter"/>
    <w:semiHidden/>
    <w:rsid w:val="00FF08A5"/>
    <w:pPr>
      <w:spacing w:before="80"/>
      <w:jc w:val="both"/>
    </w:pPr>
    <w:rPr>
      <w:rFonts w:ascii="Trebuchet MS" w:eastAsia="Times New Roman" w:hAnsi="Trebuchet MS"/>
      <w:sz w:val="16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FF08A5"/>
    <w:rPr>
      <w:rFonts w:ascii="Trebuchet MS" w:eastAsia="Times New Roman" w:hAnsi="Trebuchet MS" w:cs="Times New Roman"/>
      <w:sz w:val="16"/>
      <w:szCs w:val="20"/>
      <w:lang w:eastAsia="pt-PT"/>
    </w:rPr>
  </w:style>
  <w:style w:type="character" w:styleId="Refdenotaderodap">
    <w:name w:val="footnote reference"/>
    <w:basedOn w:val="Tipodeletrapredefinidodopargrafo"/>
    <w:semiHidden/>
    <w:rsid w:val="00FF08A5"/>
    <w:rPr>
      <w:vertAlign w:val="superscript"/>
    </w:rPr>
  </w:style>
  <w:style w:type="character" w:styleId="Nmerodepgina">
    <w:name w:val="page number"/>
    <w:basedOn w:val="Tipodeletrapredefinidodopargrafo"/>
    <w:rsid w:val="001B0109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40FAB"/>
    <w:rPr>
      <w:rFonts w:ascii="Calibri" w:eastAsiaTheme="minorHAnsi" w:hAnsi="Calibri"/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40FAB"/>
    <w:rPr>
      <w:rFonts w:ascii="Calibri" w:eastAsia="Times New Roman" w:hAnsi="Calibri" w:cs="Times New Roman"/>
      <w:b/>
      <w:bCs/>
      <w:sz w:val="20"/>
      <w:szCs w:val="20"/>
      <w:lang w:eastAsia="pt-PT"/>
    </w:rPr>
  </w:style>
  <w:style w:type="paragraph" w:customStyle="1" w:styleId="Normal0">
    <w:name w:val="Normal_0"/>
    <w:qFormat/>
    <w:rsid w:val="0062695D"/>
    <w:pPr>
      <w:spacing w:after="0" w:line="240" w:lineRule="auto"/>
    </w:pPr>
    <w:rPr>
      <w:rFonts w:eastAsiaTheme="minorEastAsia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62695D"/>
    <w:rPr>
      <w:color w:val="80808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35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desk@spms.min-saude.p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a.lopo\Desktop\Formul&#225;rios\Doc_UAG_8_Template%20Of&#237;cio_fin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31C84-F2AF-4CFE-83FA-9A03DEC6F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Doc_UAG_8_Template Ofício_final</Template>
  <TotalTime>2</TotalTime>
  <Pages>1</Pages>
  <Words>122</Words>
  <Characters>662</Characters>
  <Application>Microsoft Office Word</Application>
  <DocSecurity>4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NASP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Lopo</dc:creator>
  <cp:lastModifiedBy>Bruno Trigo</cp:lastModifiedBy>
  <cp:revision>2</cp:revision>
  <cp:lastPrinted>2023-07-26T15:49:00Z</cp:lastPrinted>
  <dcterms:created xsi:type="dcterms:W3CDTF">2024-09-27T10:38:00Z</dcterms:created>
  <dcterms:modified xsi:type="dcterms:W3CDTF">2024-09-27T10:38:00Z</dcterms:modified>
</cp:coreProperties>
</file>